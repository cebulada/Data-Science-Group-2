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D146F" w14:textId="78B15B3D" w:rsidR="004B7E44" w:rsidRPr="00F67FF4" w:rsidRDefault="00443756" w:rsidP="004B7E44">
      <w:pPr>
        <w:rPr>
          <w:rFonts w:ascii="Century Gothic" w:hAnsi="Century Gothic"/>
        </w:rPr>
      </w:pPr>
      <w:r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91FE07" wp14:editId="08B750B9">
                <wp:simplePos x="0" y="0"/>
                <wp:positionH relativeFrom="column">
                  <wp:posOffset>-431800</wp:posOffset>
                </wp:positionH>
                <wp:positionV relativeFrom="paragraph">
                  <wp:posOffset>175610</wp:posOffset>
                </wp:positionV>
                <wp:extent cx="3321050" cy="23691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0" cy="2369185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EBB0F" w14:textId="1961EA83" w:rsidR="00443756" w:rsidRDefault="00443756">
                            <w:pPr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 w:rsidRPr="00443756"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>Air</w:t>
                            </w:r>
                            <w:r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>bnb</w:t>
                            </w:r>
                            <w:r w:rsidRPr="00443756"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 Listings in Toronto: </w:t>
                            </w:r>
                          </w:p>
                          <w:p w14:paraId="69F03C29" w14:textId="3FE0B64F" w:rsidR="00443756" w:rsidRPr="00443756" w:rsidRDefault="00443756" w:rsidP="00443756">
                            <w:pPr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 w:rsidRPr="00443756"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>The impact of COVID-19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1FE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pt;margin-top:13.85pt;width:261.5pt;height:186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" filled="f" stroked="f" strokeweight="4.5pt">
                <v:textbox>
                  <w:txbxContent>
                    <w:p w14:paraId="2ABEBB0F" w14:textId="1961EA83" w:rsidR="00443756" w:rsidRDefault="00443756">
                      <w:pPr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</w:pPr>
                      <w:r w:rsidRPr="00443756"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>Air</w:t>
                      </w:r>
                      <w:r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>bnb</w:t>
                      </w:r>
                      <w:r w:rsidRPr="00443756"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 xml:space="preserve"> Listings in Toronto: </w:t>
                      </w:r>
                    </w:p>
                    <w:p w14:paraId="69F03C29" w14:textId="3FE0B64F" w:rsidR="00443756" w:rsidRPr="00443756" w:rsidRDefault="00443756" w:rsidP="00443756">
                      <w:pPr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</w:pPr>
                      <w:r w:rsidRPr="00443756"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>The impact of COVID-19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2D75" w:rsidRPr="00F67FF4">
        <w:rPr>
          <w:rFonts w:ascii="Century Gothic" w:hAnsi="Century Gothic"/>
          <w:noProof/>
        </w:rPr>
        <w:drawing>
          <wp:anchor distT="0" distB="0" distL="114300" distR="114300" simplePos="0" relativeHeight="251658239" behindDoc="1" locked="1" layoutInCell="1" allowOverlap="1" wp14:anchorId="337D2AB6" wp14:editId="39D4CF7C">
            <wp:simplePos x="0" y="0"/>
            <wp:positionH relativeFrom="column">
              <wp:posOffset>3128645</wp:posOffset>
            </wp:positionH>
            <wp:positionV relativeFrom="paragraph">
              <wp:posOffset>-443552</wp:posOffset>
            </wp:positionV>
            <wp:extent cx="3891600" cy="10047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00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D75" w:rsidRPr="00F67FF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3722BB6B" wp14:editId="0B189C48">
                <wp:simplePos x="0" y="0"/>
                <wp:positionH relativeFrom="column">
                  <wp:posOffset>-731520</wp:posOffset>
                </wp:positionH>
                <wp:positionV relativeFrom="page">
                  <wp:posOffset>9525</wp:posOffset>
                </wp:positionV>
                <wp:extent cx="3866400" cy="10047600"/>
                <wp:effectExtent l="0" t="0" r="20320" b="1143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400" cy="10047600"/>
                        </a:xfrm>
                        <a:prstGeom prst="rect">
                          <a:avLst/>
                        </a:prstGeom>
                        <a:solidFill>
                          <a:srgbClr val="FF5960"/>
                        </a:solidFill>
                        <a:ln>
                          <a:solidFill>
                            <a:srgbClr val="FF59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E1066" w14:textId="6AAE8A9F" w:rsidR="00822D75" w:rsidRDefault="00822D75" w:rsidP="00822D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2BB6B" id="Rectangle 2" o:spid="_x0000_s1027" alt="colored rectangle" style="position:absolute;margin-left:-57.6pt;margin-top:.75pt;width:304.45pt;height:791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" fillcolor="#ff5960" strokecolor="#ff5960" strokeweight="2pt">
                <v:textbox>
                  <w:txbxContent>
                    <w:p w14:paraId="0A4E1066" w14:textId="6AAE8A9F" w:rsidR="00822D75" w:rsidRDefault="00822D75" w:rsidP="00822D75">
                      <w:pPr>
                        <w:jc w:val="center"/>
                      </w:pPr>
                    </w:p>
                  </w:txbxContent>
                </v:textbox>
                <w10:wrap anchory="page"/>
                <w10:anchorlock/>
              </v:rect>
            </w:pict>
          </mc:Fallback>
        </mc:AlternateContent>
      </w:r>
    </w:p>
    <w:p w14:paraId="3E25D525" w14:textId="3C73C41A" w:rsidR="00F67FF4" w:rsidRPr="00F67FF4" w:rsidRDefault="00FE7716">
      <w:pPr>
        <w:spacing w:after="200"/>
        <w:rPr>
          <w:rFonts w:ascii="Century Gothic" w:hAnsi="Century Gothic"/>
        </w:rPr>
      </w:pPr>
      <w:r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493F2E5" wp14:editId="1F27593A">
                <wp:simplePos x="0" y="0"/>
                <wp:positionH relativeFrom="column">
                  <wp:posOffset>5795010</wp:posOffset>
                </wp:positionH>
                <wp:positionV relativeFrom="paragraph">
                  <wp:posOffset>8078470</wp:posOffset>
                </wp:positionV>
                <wp:extent cx="1228090" cy="40894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090" cy="408940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05936" w14:textId="495FC266" w:rsidR="00DB5AF9" w:rsidRPr="00EF168A" w:rsidRDefault="00DB5AF9" w:rsidP="00DB5AF9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April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F2E5" id="_x0000_s1028" type="#_x0000_t202" style="position:absolute;margin-left:456.3pt;margin-top:636.1pt;width:96.7pt;height:32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" filled="f" stroked="f" strokeweight="4.5pt">
                <v:textbox>
                  <w:txbxContent>
                    <w:p w14:paraId="79305936" w14:textId="495FC266" w:rsidR="00DB5AF9" w:rsidRPr="00EF168A" w:rsidRDefault="00DB5AF9" w:rsidP="00DB5AF9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April 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67FF4">
        <w:rPr>
          <w:rFonts w:ascii="Century Gothic" w:hAnsi="Century Gothic"/>
          <w:noProof/>
          <w:color w:val="auto"/>
        </w:rPr>
        <w:drawing>
          <wp:anchor distT="0" distB="0" distL="114300" distR="114300" simplePos="0" relativeHeight="251668480" behindDoc="0" locked="1" layoutInCell="1" allowOverlap="1" wp14:anchorId="042CD245" wp14:editId="1205FF1C">
            <wp:simplePos x="0" y="0"/>
            <wp:positionH relativeFrom="column">
              <wp:posOffset>-637540</wp:posOffset>
            </wp:positionH>
            <wp:positionV relativeFrom="paragraph">
              <wp:posOffset>7395210</wp:posOffset>
            </wp:positionV>
            <wp:extent cx="2372400" cy="932400"/>
            <wp:effectExtent l="0" t="0" r="889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F9"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6A8BFC" wp14:editId="61EB1A5C">
                <wp:simplePos x="0" y="0"/>
                <wp:positionH relativeFrom="column">
                  <wp:posOffset>-420682</wp:posOffset>
                </wp:positionH>
                <wp:positionV relativeFrom="paragraph">
                  <wp:posOffset>3232226</wp:posOffset>
                </wp:positionV>
                <wp:extent cx="2360930" cy="218313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83130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24192" w14:textId="302E4004" w:rsidR="00EF168A" w:rsidRPr="00FE7716" w:rsidRDefault="00EF168A" w:rsidP="00EF168A">
                            <w:pPr>
                              <w:rPr>
                                <w:rFonts w:ascii="Century Gothic" w:hAnsi="Century Gothic" w:cs="Helvetica"/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FE7716">
                              <w:rPr>
                                <w:rFonts w:ascii="Century Gothic" w:hAnsi="Century Gothic" w:cs="Helvetica"/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>Group 2:</w:t>
                            </w:r>
                          </w:p>
                          <w:p w14:paraId="315CF314" w14:textId="780BA1BF" w:rsidR="00FE7716" w:rsidRDefault="00FE7716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Aravind Kakarala</w:t>
                            </w:r>
                          </w:p>
                          <w:p w14:paraId="795AA713" w14:textId="66825753" w:rsid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Daniel Adam Cebula</w:t>
                            </w:r>
                          </w:p>
                          <w:p w14:paraId="3B29C1F6" w14:textId="77777777" w:rsidR="00FE7716" w:rsidRDefault="00FE7716" w:rsidP="00FE7716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Dong Hyun Ko</w:t>
                            </w:r>
                          </w:p>
                          <w:p w14:paraId="29A34B7D" w14:textId="1A2B9D70" w:rsid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Cynthia Fung</w:t>
                            </w:r>
                          </w:p>
                          <w:p w14:paraId="381FEF12" w14:textId="08BE25FC" w:rsid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Juraj Polakovic</w:t>
                            </w:r>
                          </w:p>
                          <w:p w14:paraId="01C3DC43" w14:textId="3F5C6959" w:rsidR="00EF168A" w:rsidRP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Su Wang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A8BFC" id="_x0000_s1029" type="#_x0000_t202" style="position:absolute;margin-left:-33.1pt;margin-top:254.5pt;width:185.9pt;height:17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" filled="f" stroked="f" strokeweight="4.5pt">
                <v:textbox>
                  <w:txbxContent>
                    <w:p w14:paraId="26324192" w14:textId="302E4004" w:rsidR="00EF168A" w:rsidRPr="00FE7716" w:rsidRDefault="00EF168A" w:rsidP="00EF168A">
                      <w:pPr>
                        <w:rPr>
                          <w:rFonts w:ascii="Century Gothic" w:hAnsi="Century Gothic" w:cs="Helvetica"/>
                          <w:b/>
                          <w:bCs/>
                          <w:sz w:val="32"/>
                          <w:szCs w:val="32"/>
                          <w:lang w:val="en-CA"/>
                        </w:rPr>
                      </w:pPr>
                      <w:r w:rsidRPr="00FE7716">
                        <w:rPr>
                          <w:rFonts w:ascii="Century Gothic" w:hAnsi="Century Gothic" w:cs="Helvetica"/>
                          <w:b/>
                          <w:bCs/>
                          <w:sz w:val="32"/>
                          <w:szCs w:val="32"/>
                          <w:lang w:val="en-CA"/>
                        </w:rPr>
                        <w:t>Group 2:</w:t>
                      </w:r>
                    </w:p>
                    <w:p w14:paraId="315CF314" w14:textId="780BA1BF" w:rsidR="00FE7716" w:rsidRDefault="00FE7716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Aravind Kakarala</w:t>
                      </w:r>
                    </w:p>
                    <w:p w14:paraId="795AA713" w14:textId="66825753" w:rsid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Daniel Adam Cebula</w:t>
                      </w:r>
                    </w:p>
                    <w:p w14:paraId="3B29C1F6" w14:textId="77777777" w:rsidR="00FE7716" w:rsidRDefault="00FE7716" w:rsidP="00FE7716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Dong Hyun Ko</w:t>
                      </w:r>
                    </w:p>
                    <w:p w14:paraId="29A34B7D" w14:textId="1A2B9D70" w:rsid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Cynthia Fung</w:t>
                      </w:r>
                    </w:p>
                    <w:p w14:paraId="381FEF12" w14:textId="08BE25FC" w:rsid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Juraj Polakovic</w:t>
                      </w:r>
                    </w:p>
                    <w:p w14:paraId="01C3DC43" w14:textId="3F5C6959" w:rsidR="00EF168A" w:rsidRP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Su Wang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5AF9" w:rsidRPr="00F67FF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DC0D5" wp14:editId="66B4C66B">
                <wp:simplePos x="0" y="0"/>
                <wp:positionH relativeFrom="column">
                  <wp:posOffset>-307975</wp:posOffset>
                </wp:positionH>
                <wp:positionV relativeFrom="paragraph">
                  <wp:posOffset>3083247</wp:posOffset>
                </wp:positionV>
                <wp:extent cx="3198220" cy="0"/>
                <wp:effectExtent l="0" t="19050" r="2159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82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7554A" id="Straight Connector 2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25pt,242.8pt" to="227.6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" strokecolor="white [3212]" strokeweight="2.25pt"/>
            </w:pict>
          </mc:Fallback>
        </mc:AlternateContent>
      </w:r>
      <w:r w:rsidR="00EF168A"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CB49A7D" wp14:editId="38E47493">
                <wp:simplePos x="0" y="0"/>
                <wp:positionH relativeFrom="column">
                  <wp:posOffset>-431345</wp:posOffset>
                </wp:positionH>
                <wp:positionV relativeFrom="paragraph">
                  <wp:posOffset>2308178</wp:posOffset>
                </wp:positionV>
                <wp:extent cx="3321050" cy="69596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0" cy="695960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B1960" w14:textId="69D05DC5" w:rsidR="00EF168A" w:rsidRP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EF168A"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Group Assignment: Big Data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49A7D" id="_x0000_s1030" type="#_x0000_t202" style="position:absolute;margin-left:-33.95pt;margin-top:181.75pt;width:261.5pt;height:54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" filled="f" stroked="f" strokeweight="4.5pt">
                <v:textbox>
                  <w:txbxContent>
                    <w:p w14:paraId="033B1960" w14:textId="69D05DC5" w:rsidR="00EF168A" w:rsidRP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 w:rsidRPr="00EF168A"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Group Assignment: Big Data Technology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2D75" w:rsidRPr="00F67FF4">
        <w:rPr>
          <w:rFonts w:ascii="Century Gothic" w:hAnsi="Century Gothic"/>
          <w:noProof/>
        </w:rPr>
        <w:drawing>
          <wp:anchor distT="0" distB="0" distL="114300" distR="114300" simplePos="0" relativeHeight="251661312" behindDoc="1" locked="1" layoutInCell="1" allowOverlap="1" wp14:anchorId="536B574C" wp14:editId="34288869">
            <wp:simplePos x="0" y="0"/>
            <wp:positionH relativeFrom="column">
              <wp:posOffset>-723900</wp:posOffset>
            </wp:positionH>
            <wp:positionV relativeFrom="page">
              <wp:posOffset>7025005</wp:posOffset>
            </wp:positionV>
            <wp:extent cx="7740000" cy="3870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F67FF4">
        <w:rPr>
          <w:rFonts w:ascii="Century Gothic" w:hAnsi="Century Gothic"/>
        </w:rPr>
        <w:br w:type="page"/>
      </w:r>
    </w:p>
    <w:sdt>
      <w:sdtPr>
        <w:rPr>
          <w:rFonts w:ascii="Century Gothic" w:eastAsiaTheme="minorEastAsia" w:hAnsi="Century Gothic" w:cs="Times New Roman"/>
          <w:color w:val="auto"/>
          <w:sz w:val="22"/>
          <w:szCs w:val="22"/>
        </w:rPr>
        <w:id w:val="1081416472"/>
        <w:docPartObj>
          <w:docPartGallery w:val="Table of Contents"/>
          <w:docPartUnique/>
        </w:docPartObj>
      </w:sdtPr>
      <w:sdtEndPr/>
      <w:sdtContent>
        <w:p w14:paraId="6F8F19D6" w14:textId="7884F869" w:rsidR="00F67FF4" w:rsidRPr="00F67FF4" w:rsidRDefault="00F67FF4">
          <w:pPr>
            <w:pStyle w:val="TOCHeading"/>
            <w:rPr>
              <w:rFonts w:ascii="Century Gothic" w:hAnsi="Century Gothic"/>
              <w:color w:val="161718" w:themeColor="text1"/>
            </w:rPr>
          </w:pPr>
          <w:r w:rsidRPr="00F67FF4">
            <w:rPr>
              <w:rFonts w:ascii="Century Gothic" w:hAnsi="Century Gothic"/>
              <w:color w:val="161718" w:themeColor="text1"/>
            </w:rPr>
            <w:t>Table of Contents</w:t>
          </w:r>
        </w:p>
        <w:p w14:paraId="5FDF1F9A" w14:textId="77777777" w:rsidR="00F67FF4" w:rsidRPr="00F67FF4" w:rsidRDefault="00185F26">
          <w:pPr>
            <w:pStyle w:val="TOC1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  <w:b/>
                <w:bCs/>
              </w:rPr>
              <w:id w:val="183865962"/>
              <w:placeholder>
                <w:docPart w:val="2B26E182FBAA4FFAB4E06DC4CE5E9082"/>
              </w:placeholder>
              <w:temporary/>
              <w:showingPlcHdr/>
            </w:sdtPr>
            <w:sdtEndPr/>
            <w:sdtContent>
              <w:r w:rsidR="00F67FF4" w:rsidRPr="00F67FF4">
                <w:rPr>
                  <w:rFonts w:ascii="Century Gothic" w:hAnsi="Century Gothic"/>
                  <w:b/>
                  <w:bCs/>
                </w:rPr>
                <w:t>Type chapter title (level 1)</w:t>
              </w:r>
            </w:sdtContent>
          </w:sdt>
          <w:r w:rsidR="00F67FF4" w:rsidRPr="00F67FF4">
            <w:rPr>
              <w:rFonts w:ascii="Century Gothic" w:hAnsi="Century Gothic"/>
            </w:rPr>
            <w:ptab w:relativeTo="margin" w:alignment="right" w:leader="dot"/>
          </w:r>
          <w:r w:rsidR="00F67FF4" w:rsidRPr="00F67FF4">
            <w:rPr>
              <w:rFonts w:ascii="Century Gothic" w:hAnsi="Century Gothic"/>
              <w:b/>
              <w:bCs/>
            </w:rPr>
            <w:t>1</w:t>
          </w:r>
        </w:p>
        <w:p w14:paraId="0DCC3057" w14:textId="77777777" w:rsidR="00F67FF4" w:rsidRPr="00F67FF4" w:rsidRDefault="00185F26">
          <w:pPr>
            <w:pStyle w:val="TOC2"/>
            <w:ind w:left="21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1667506712"/>
              <w:placeholder>
                <w:docPart w:val="ACBD495835704EDC9F7EC2CC2DEC3226"/>
              </w:placeholder>
              <w:temporary/>
              <w:showingPlcHdr/>
            </w:sdtPr>
            <w:sdtEndPr/>
            <w:sdtContent>
              <w:r w:rsidR="00F67FF4" w:rsidRPr="00F67FF4">
                <w:rPr>
                  <w:rFonts w:ascii="Century Gothic" w:hAnsi="Century Gothic"/>
                </w:rPr>
                <w:t>Type chapter title (level 2)</w:t>
              </w:r>
            </w:sdtContent>
          </w:sdt>
          <w:r w:rsidR="00F67FF4" w:rsidRPr="00F67FF4">
            <w:rPr>
              <w:rFonts w:ascii="Century Gothic" w:hAnsi="Century Gothic"/>
            </w:rPr>
            <w:ptab w:relativeTo="margin" w:alignment="right" w:leader="dot"/>
          </w:r>
          <w:r w:rsidR="00F67FF4" w:rsidRPr="00F67FF4">
            <w:rPr>
              <w:rFonts w:ascii="Century Gothic" w:hAnsi="Century Gothic"/>
            </w:rPr>
            <w:t>2</w:t>
          </w:r>
        </w:p>
        <w:p w14:paraId="6D672177" w14:textId="77777777" w:rsidR="00F67FF4" w:rsidRPr="00F67FF4" w:rsidRDefault="00185F26">
          <w:pPr>
            <w:pStyle w:val="TOC3"/>
            <w:ind w:left="44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93059032"/>
              <w:placeholder>
                <w:docPart w:val="5F6EE808358D4549A023F5A81170504F"/>
              </w:placeholder>
              <w:temporary/>
              <w:showingPlcHdr/>
            </w:sdtPr>
            <w:sdtEndPr/>
            <w:sdtContent>
              <w:r w:rsidR="00F67FF4" w:rsidRPr="00F67FF4">
                <w:rPr>
                  <w:rFonts w:ascii="Century Gothic" w:hAnsi="Century Gothic"/>
                </w:rPr>
                <w:t>Type chapter title (level 3)</w:t>
              </w:r>
            </w:sdtContent>
          </w:sdt>
          <w:r w:rsidR="00F67FF4" w:rsidRPr="00F67FF4">
            <w:rPr>
              <w:rFonts w:ascii="Century Gothic" w:hAnsi="Century Gothic"/>
            </w:rPr>
            <w:ptab w:relativeTo="margin" w:alignment="right" w:leader="dot"/>
          </w:r>
          <w:r w:rsidR="00F67FF4" w:rsidRPr="00F67FF4">
            <w:rPr>
              <w:rFonts w:ascii="Century Gothic" w:hAnsi="Century Gothic"/>
            </w:rPr>
            <w:t>3</w:t>
          </w:r>
        </w:p>
        <w:p w14:paraId="287BC459" w14:textId="77777777" w:rsidR="00F67FF4" w:rsidRPr="00F67FF4" w:rsidRDefault="00185F26">
          <w:pPr>
            <w:pStyle w:val="TOC1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  <w:b/>
                <w:bCs/>
              </w:rPr>
              <w:id w:val="183865966"/>
              <w:placeholder>
                <w:docPart w:val="2B26E182FBAA4FFAB4E06DC4CE5E9082"/>
              </w:placeholder>
              <w:temporary/>
              <w:showingPlcHdr/>
            </w:sdtPr>
            <w:sdtEndPr/>
            <w:sdtContent>
              <w:r w:rsidR="00F67FF4" w:rsidRPr="00F67FF4">
                <w:rPr>
                  <w:rFonts w:ascii="Century Gothic" w:hAnsi="Century Gothic"/>
                  <w:b/>
                  <w:bCs/>
                </w:rPr>
                <w:t>Type chapter title (level 1)</w:t>
              </w:r>
            </w:sdtContent>
          </w:sdt>
          <w:r w:rsidR="00F67FF4" w:rsidRPr="00F67FF4">
            <w:rPr>
              <w:rFonts w:ascii="Century Gothic" w:hAnsi="Century Gothic"/>
            </w:rPr>
            <w:ptab w:relativeTo="margin" w:alignment="right" w:leader="dot"/>
          </w:r>
          <w:r w:rsidR="00F67FF4" w:rsidRPr="00F67FF4">
            <w:rPr>
              <w:rFonts w:ascii="Century Gothic" w:hAnsi="Century Gothic"/>
              <w:b/>
              <w:bCs/>
            </w:rPr>
            <w:t>4</w:t>
          </w:r>
        </w:p>
        <w:p w14:paraId="2F285663" w14:textId="77777777" w:rsidR="00F67FF4" w:rsidRPr="00F67FF4" w:rsidRDefault="00185F26">
          <w:pPr>
            <w:pStyle w:val="TOC2"/>
            <w:ind w:left="21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93059040"/>
              <w:placeholder>
                <w:docPart w:val="ACBD495835704EDC9F7EC2CC2DEC3226"/>
              </w:placeholder>
              <w:temporary/>
              <w:showingPlcHdr/>
            </w:sdtPr>
            <w:sdtEndPr/>
            <w:sdtContent>
              <w:r w:rsidR="00F67FF4" w:rsidRPr="00F67FF4">
                <w:rPr>
                  <w:rFonts w:ascii="Century Gothic" w:hAnsi="Century Gothic"/>
                </w:rPr>
                <w:t>Type chapter title (level 2)</w:t>
              </w:r>
            </w:sdtContent>
          </w:sdt>
          <w:r w:rsidR="00F67FF4" w:rsidRPr="00F67FF4">
            <w:rPr>
              <w:rFonts w:ascii="Century Gothic" w:hAnsi="Century Gothic"/>
            </w:rPr>
            <w:ptab w:relativeTo="margin" w:alignment="right" w:leader="dot"/>
          </w:r>
          <w:r w:rsidR="00F67FF4" w:rsidRPr="00F67FF4">
            <w:rPr>
              <w:rFonts w:ascii="Century Gothic" w:hAnsi="Century Gothic"/>
            </w:rPr>
            <w:t>5</w:t>
          </w:r>
        </w:p>
        <w:p w14:paraId="3986D574" w14:textId="4BD654ED" w:rsidR="00F67FF4" w:rsidRPr="00F67FF4" w:rsidRDefault="00185F26">
          <w:pPr>
            <w:pStyle w:val="TOC3"/>
            <w:ind w:left="44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93059044"/>
              <w:placeholder>
                <w:docPart w:val="5F6EE808358D4549A023F5A81170504F"/>
              </w:placeholder>
              <w:temporary/>
              <w:showingPlcHdr/>
            </w:sdtPr>
            <w:sdtEndPr/>
            <w:sdtContent>
              <w:r w:rsidR="00F67FF4" w:rsidRPr="00F67FF4">
                <w:rPr>
                  <w:rFonts w:ascii="Century Gothic" w:hAnsi="Century Gothic"/>
                </w:rPr>
                <w:t>Type chapter title (level 3)</w:t>
              </w:r>
            </w:sdtContent>
          </w:sdt>
          <w:r w:rsidR="00F67FF4" w:rsidRPr="00F67FF4">
            <w:rPr>
              <w:rFonts w:ascii="Century Gothic" w:hAnsi="Century Gothic"/>
            </w:rPr>
            <w:ptab w:relativeTo="margin" w:alignment="right" w:leader="dot"/>
          </w:r>
          <w:r w:rsidR="00F67FF4" w:rsidRPr="00F67FF4">
            <w:rPr>
              <w:rFonts w:ascii="Century Gothic" w:hAnsi="Century Gothic"/>
            </w:rPr>
            <w:t>6</w:t>
          </w:r>
        </w:p>
      </w:sdtContent>
    </w:sdt>
    <w:p w14:paraId="4036EBCB" w14:textId="16009620" w:rsidR="00F67FF4" w:rsidRPr="00F67FF4" w:rsidRDefault="00F67FF4">
      <w:pPr>
        <w:spacing w:after="200"/>
        <w:rPr>
          <w:rFonts w:ascii="Century Gothic" w:hAnsi="Century Gothic"/>
        </w:rPr>
      </w:pPr>
    </w:p>
    <w:p w14:paraId="2A168186" w14:textId="631D8241" w:rsidR="004B7E44" w:rsidRDefault="004B7E44">
      <w:pPr>
        <w:spacing w:after="200"/>
        <w:rPr>
          <w:rFonts w:ascii="Century Gothic" w:hAnsi="Century Gothic"/>
        </w:rPr>
      </w:pPr>
    </w:p>
    <w:p w14:paraId="7E1AD160" w14:textId="65DF40F1" w:rsidR="008F3F7E" w:rsidRDefault="008F3F7E">
      <w:pPr>
        <w:spacing w:after="200"/>
        <w:rPr>
          <w:rFonts w:ascii="Century Gothic" w:hAnsi="Century Gothic"/>
        </w:rPr>
      </w:pPr>
    </w:p>
    <w:p w14:paraId="40CB3B23" w14:textId="4FA88288" w:rsidR="008F3F7E" w:rsidRDefault="008F3F7E">
      <w:pPr>
        <w:spacing w:after="200"/>
        <w:rPr>
          <w:rFonts w:ascii="Century Gothic" w:hAnsi="Century Gothic"/>
        </w:rPr>
      </w:pPr>
    </w:p>
    <w:p w14:paraId="0EA48CED" w14:textId="2007490A" w:rsidR="008F3F7E" w:rsidRDefault="008F3F7E">
      <w:pPr>
        <w:spacing w:after="200"/>
        <w:rPr>
          <w:rFonts w:ascii="Century Gothic" w:hAnsi="Century Gothic"/>
        </w:rPr>
      </w:pPr>
    </w:p>
    <w:p w14:paraId="5289C1A0" w14:textId="09D5EB6C" w:rsidR="00456A71" w:rsidRDefault="00456A71">
      <w:pPr>
        <w:spacing w:after="200"/>
        <w:rPr>
          <w:rFonts w:ascii="Century Gothic" w:hAnsi="Century Gothic"/>
        </w:rPr>
      </w:pPr>
    </w:p>
    <w:p w14:paraId="6EB54EF8" w14:textId="3CA37DE6" w:rsidR="00456A71" w:rsidRDefault="00456A71">
      <w:pPr>
        <w:spacing w:after="200"/>
        <w:rPr>
          <w:rFonts w:ascii="Century Gothic" w:hAnsi="Century Gothic"/>
        </w:rPr>
      </w:pPr>
    </w:p>
    <w:p w14:paraId="6721B97E" w14:textId="13D607EB" w:rsidR="00456A71" w:rsidRDefault="00456A71">
      <w:pPr>
        <w:spacing w:after="200"/>
        <w:rPr>
          <w:rFonts w:ascii="Century Gothic" w:hAnsi="Century Gothic"/>
        </w:rPr>
      </w:pPr>
    </w:p>
    <w:p w14:paraId="14FA807D" w14:textId="69200523" w:rsidR="00456A71" w:rsidRDefault="00456A71">
      <w:pPr>
        <w:spacing w:after="200"/>
        <w:rPr>
          <w:rFonts w:ascii="Century Gothic" w:hAnsi="Century Gothic"/>
        </w:rPr>
      </w:pPr>
    </w:p>
    <w:p w14:paraId="0C7205BB" w14:textId="0D528DA2" w:rsidR="00456A71" w:rsidRDefault="00456A71">
      <w:pPr>
        <w:spacing w:after="200"/>
        <w:rPr>
          <w:rFonts w:ascii="Century Gothic" w:hAnsi="Century Gothic"/>
        </w:rPr>
      </w:pPr>
    </w:p>
    <w:p w14:paraId="33104A42" w14:textId="12FD879E" w:rsidR="00456A71" w:rsidRDefault="00456A71">
      <w:pPr>
        <w:spacing w:after="200"/>
        <w:rPr>
          <w:rFonts w:ascii="Century Gothic" w:hAnsi="Century Gothic"/>
        </w:rPr>
      </w:pPr>
    </w:p>
    <w:p w14:paraId="2348705F" w14:textId="2D0BBA4A" w:rsidR="00456A71" w:rsidRDefault="00456A71">
      <w:pPr>
        <w:spacing w:after="200"/>
        <w:rPr>
          <w:rFonts w:ascii="Century Gothic" w:hAnsi="Century Gothic"/>
        </w:rPr>
      </w:pPr>
    </w:p>
    <w:p w14:paraId="35F67131" w14:textId="4A612324" w:rsidR="00456A71" w:rsidRDefault="00456A71">
      <w:pPr>
        <w:spacing w:after="200"/>
        <w:rPr>
          <w:rFonts w:ascii="Century Gothic" w:hAnsi="Century Gothic"/>
        </w:rPr>
      </w:pPr>
    </w:p>
    <w:p w14:paraId="0B8DFAB7" w14:textId="60D801C4" w:rsidR="00456A71" w:rsidRDefault="00456A71">
      <w:pPr>
        <w:spacing w:after="200"/>
        <w:rPr>
          <w:rFonts w:ascii="Century Gothic" w:hAnsi="Century Gothic"/>
        </w:rPr>
      </w:pPr>
    </w:p>
    <w:p w14:paraId="59C89A63" w14:textId="7FD7AE2A" w:rsidR="00456A71" w:rsidRDefault="00456A71">
      <w:pPr>
        <w:spacing w:after="200"/>
        <w:rPr>
          <w:rFonts w:ascii="Century Gothic" w:hAnsi="Century Gothic"/>
        </w:rPr>
      </w:pPr>
    </w:p>
    <w:p w14:paraId="1041782C" w14:textId="3AABEDA7" w:rsidR="00456A71" w:rsidRDefault="00456A71">
      <w:pPr>
        <w:spacing w:after="200"/>
        <w:rPr>
          <w:rFonts w:ascii="Century Gothic" w:hAnsi="Century Gothic"/>
        </w:rPr>
      </w:pPr>
    </w:p>
    <w:p w14:paraId="70C8E5F3" w14:textId="662A83A7" w:rsidR="00456A71" w:rsidRDefault="00456A71">
      <w:pPr>
        <w:spacing w:after="200"/>
        <w:rPr>
          <w:rFonts w:ascii="Century Gothic" w:hAnsi="Century Gothic"/>
        </w:rPr>
      </w:pPr>
    </w:p>
    <w:p w14:paraId="0809788F" w14:textId="77777777" w:rsidR="00456A71" w:rsidRDefault="00456A71">
      <w:pPr>
        <w:spacing w:after="200"/>
        <w:rPr>
          <w:rFonts w:ascii="Century Gothic" w:hAnsi="Century Gothic"/>
        </w:rPr>
      </w:pPr>
    </w:p>
    <w:p w14:paraId="21AAED16" w14:textId="77777777" w:rsidR="00456A71" w:rsidRDefault="00456A71" w:rsidP="00456A71">
      <w:pPr>
        <w:pStyle w:val="Heading1"/>
        <w:rPr>
          <w:color w:val="auto"/>
          <w:sz w:val="36"/>
          <w:szCs w:val="36"/>
        </w:rPr>
      </w:pPr>
      <w:r w:rsidRPr="00E3121F">
        <w:rPr>
          <w:color w:val="auto"/>
          <w:sz w:val="36"/>
          <w:szCs w:val="36"/>
        </w:rPr>
        <w:lastRenderedPageBreak/>
        <w:t>Objectives</w:t>
      </w:r>
    </w:p>
    <w:p w14:paraId="35563B9C" w14:textId="77777777" w:rsidR="00456A71" w:rsidRPr="00E3121F" w:rsidRDefault="00456A71" w:rsidP="00456A71">
      <w:pPr>
        <w:pStyle w:val="Heading1"/>
        <w:rPr>
          <w:color w:val="auto"/>
          <w:sz w:val="36"/>
          <w:szCs w:val="36"/>
        </w:rPr>
      </w:pPr>
    </w:p>
    <w:p w14:paraId="4839A89D" w14:textId="77777777" w:rsidR="00456A71" w:rsidRPr="00E3121F" w:rsidRDefault="00456A71" w:rsidP="00456A71">
      <w:pPr>
        <w:pBdr>
          <w:top w:val="single" w:sz="6" w:space="1" w:color="000000"/>
          <w:bottom w:val="single" w:sz="6" w:space="1" w:color="000000"/>
        </w:pBdr>
        <w:rPr>
          <w:color w:val="auto"/>
          <w:szCs w:val="28"/>
        </w:rPr>
      </w:pPr>
      <w:r w:rsidRPr="00E3121F">
        <w:rPr>
          <w:color w:val="auto"/>
          <w:szCs w:val="28"/>
        </w:rPr>
        <w:t>Overview of Topic</w:t>
      </w:r>
    </w:p>
    <w:p w14:paraId="670659D0" w14:textId="77777777" w:rsidR="00456A71" w:rsidRDefault="00456A71" w:rsidP="00456A71">
      <w:pPr>
        <w:spacing w:after="200"/>
        <w:rPr>
          <w:rFonts w:ascii="Old Standard TT" w:eastAsia="Old Standard TT" w:hAnsi="Old Standard TT" w:cs="Old Standard TT"/>
          <w:color w:val="auto"/>
        </w:rPr>
      </w:pPr>
    </w:p>
    <w:p w14:paraId="79B0650A" w14:textId="2E271BA6" w:rsidR="00456A71" w:rsidRDefault="00456A71" w:rsidP="00456A71">
      <w:pPr>
        <w:spacing w:after="200"/>
        <w:rPr>
          <w:rFonts w:ascii="Old Standard TT" w:eastAsia="Old Standard TT" w:hAnsi="Old Standard TT" w:cs="Old Standard TT"/>
          <w:color w:val="auto"/>
        </w:rPr>
      </w:pPr>
      <w:r>
        <w:rPr>
          <w:rFonts w:ascii="Old Standard TT" w:eastAsia="Old Standard TT" w:hAnsi="Old Standard TT" w:cs="Old Standard TT"/>
          <w:color w:val="auto"/>
        </w:rPr>
        <w:t xml:space="preserve">AirBnB was being discussed as a model for resilience that survived the Pandemic related economic shock. We propose to analyze and compare </w:t>
      </w:r>
      <w:r w:rsidRPr="00257D64">
        <w:rPr>
          <w:rFonts w:ascii="Old Standard TT" w:eastAsia="Old Standard TT" w:hAnsi="Old Standard TT" w:cs="Old Standard TT"/>
          <w:color w:val="auto"/>
        </w:rPr>
        <w:t>AirBnB Listings in Toronto pre and post COVID (Jan and Feb 2020 to Jan and Feb 2021)</w:t>
      </w:r>
      <w:r>
        <w:rPr>
          <w:rFonts w:ascii="Old Standard TT" w:eastAsia="Old Standard TT" w:hAnsi="Old Standard TT" w:cs="Old Standard TT"/>
          <w:color w:val="auto"/>
        </w:rPr>
        <w:t xml:space="preserve"> and present ou</w:t>
      </w:r>
      <w:r w:rsidR="00185F26">
        <w:rPr>
          <w:rFonts w:ascii="Old Standard TT" w:eastAsia="Old Standard TT" w:hAnsi="Old Standard TT" w:cs="Old Standard TT"/>
          <w:color w:val="auto"/>
        </w:rPr>
        <w:t>r</w:t>
      </w:r>
      <w:r>
        <w:rPr>
          <w:rFonts w:ascii="Old Standard TT" w:eastAsia="Old Standard TT" w:hAnsi="Old Standard TT" w:cs="Old Standard TT"/>
          <w:color w:val="auto"/>
        </w:rPr>
        <w:t xml:space="preserve"> finding</w:t>
      </w:r>
      <w:r w:rsidR="00185F26">
        <w:rPr>
          <w:rFonts w:ascii="Old Standard TT" w:eastAsia="Old Standard TT" w:hAnsi="Old Standard TT" w:cs="Old Standard TT"/>
          <w:color w:val="auto"/>
        </w:rPr>
        <w:t>s</w:t>
      </w:r>
      <w:r>
        <w:rPr>
          <w:rFonts w:ascii="Old Standard TT" w:eastAsia="Old Standard TT" w:hAnsi="Old Standard TT" w:cs="Old Standard TT"/>
          <w:color w:val="auto"/>
        </w:rPr>
        <w:t xml:space="preserve">. </w:t>
      </w:r>
    </w:p>
    <w:p w14:paraId="7F2120B9" w14:textId="77777777" w:rsidR="00456A71" w:rsidRDefault="00456A71" w:rsidP="00456A71">
      <w:pPr>
        <w:spacing w:after="200"/>
        <w:rPr>
          <w:rFonts w:ascii="Old Standard TT" w:eastAsia="Old Standard TT" w:hAnsi="Old Standard TT" w:cs="Old Standard TT"/>
          <w:color w:val="auto"/>
        </w:rPr>
      </w:pPr>
    </w:p>
    <w:p w14:paraId="34F14F38" w14:textId="77777777" w:rsidR="00456A71" w:rsidRPr="00E3121F" w:rsidRDefault="00456A71" w:rsidP="00456A71">
      <w:pPr>
        <w:pBdr>
          <w:top w:val="single" w:sz="6" w:space="1" w:color="000000"/>
          <w:bottom w:val="single" w:sz="6" w:space="1" w:color="000000"/>
        </w:pBdr>
        <w:rPr>
          <w:color w:val="auto"/>
          <w:szCs w:val="28"/>
        </w:rPr>
      </w:pPr>
      <w:r w:rsidRPr="00E3121F">
        <w:rPr>
          <w:color w:val="auto"/>
          <w:szCs w:val="28"/>
        </w:rPr>
        <w:t>Description of Data Source</w:t>
      </w:r>
    </w:p>
    <w:p w14:paraId="2878F47B" w14:textId="77777777" w:rsidR="00456A71" w:rsidRDefault="00456A71" w:rsidP="00456A71">
      <w:pPr>
        <w:rPr>
          <w:rFonts w:ascii="Old Standard TT" w:eastAsia="Old Standard TT" w:hAnsi="Old Standard TT" w:cs="Old Standard TT"/>
          <w:color w:val="auto"/>
        </w:rPr>
      </w:pPr>
    </w:p>
    <w:p w14:paraId="4347E40E" w14:textId="77777777" w:rsidR="00456A71" w:rsidRPr="00355DE9" w:rsidRDefault="00456A71" w:rsidP="00456A71">
      <w:pPr>
        <w:rPr>
          <w:rFonts w:ascii="Old Standard TT" w:eastAsia="Old Standard TT" w:hAnsi="Old Standard TT" w:cs="Old Standard TT"/>
          <w:color w:val="auto"/>
        </w:rPr>
      </w:pPr>
      <w:r w:rsidRPr="00355DE9">
        <w:rPr>
          <w:rFonts w:ascii="Old Standard TT" w:eastAsia="Old Standard TT" w:hAnsi="Old Standard TT" w:cs="Old Standard TT"/>
          <w:color w:val="auto"/>
        </w:rPr>
        <w:t>Inside Airbnb is an independent, non-commercial set of tools and data that allows you to explore how Airbnb is really being used in cities around the world.</w:t>
      </w:r>
    </w:p>
    <w:p w14:paraId="3804D0F7" w14:textId="77777777" w:rsidR="00456A71" w:rsidRPr="00355DE9" w:rsidRDefault="00456A71" w:rsidP="00456A71">
      <w:pPr>
        <w:rPr>
          <w:rFonts w:ascii="Old Standard TT" w:eastAsia="Old Standard TT" w:hAnsi="Old Standard TT" w:cs="Old Standard TT"/>
          <w:color w:val="auto"/>
        </w:rPr>
      </w:pPr>
    </w:p>
    <w:p w14:paraId="2BD17271" w14:textId="77777777" w:rsidR="00456A71" w:rsidRDefault="00456A71" w:rsidP="00456A71">
      <w:pPr>
        <w:rPr>
          <w:rFonts w:ascii="Old Standard TT" w:eastAsia="Old Standard TT" w:hAnsi="Old Standard TT" w:cs="Old Standard TT"/>
          <w:color w:val="auto"/>
        </w:rPr>
      </w:pPr>
      <w:r w:rsidRPr="00355DE9">
        <w:rPr>
          <w:rFonts w:ascii="Old Standard TT" w:eastAsia="Old Standard TT" w:hAnsi="Old Standard TT" w:cs="Old Standard TT"/>
          <w:color w:val="auto"/>
        </w:rPr>
        <w:t>By analyzing publicly available information about a city's Airbnb's listings, Inside Airbnb provides filters and key metrics so you can see how Airbnb is being used to compete with the residential housing market.</w:t>
      </w:r>
    </w:p>
    <w:p w14:paraId="1D20234F" w14:textId="77777777" w:rsidR="00456A71" w:rsidRDefault="00456A71" w:rsidP="00456A71">
      <w:pPr>
        <w:rPr>
          <w:rFonts w:ascii="Old Standard TT" w:eastAsia="Old Standard TT" w:hAnsi="Old Standard TT" w:cs="Old Standard TT"/>
          <w:color w:val="auto"/>
        </w:rPr>
      </w:pPr>
    </w:p>
    <w:p w14:paraId="74F74166" w14:textId="77777777" w:rsidR="00456A71" w:rsidRPr="001007C7" w:rsidRDefault="00456A71" w:rsidP="00456A71">
      <w:pPr>
        <w:rPr>
          <w:rFonts w:ascii="Old Standard TT" w:eastAsia="Old Standard TT" w:hAnsi="Old Standard TT" w:cs="Old Standard TT"/>
          <w:color w:val="auto"/>
        </w:rPr>
      </w:pPr>
      <w:r w:rsidRPr="001007C7">
        <w:rPr>
          <w:rFonts w:ascii="Old Standard TT" w:eastAsia="Old Standard TT" w:hAnsi="Old Standard TT" w:cs="Old Standard TT"/>
          <w:color w:val="auto"/>
        </w:rPr>
        <w:t>The data behind the Inside Airbnb site is sourced from publicly available information from the Airbnb site.</w:t>
      </w:r>
    </w:p>
    <w:p w14:paraId="4C94CCA2" w14:textId="77777777" w:rsidR="00456A71" w:rsidRDefault="00456A71" w:rsidP="00456A71">
      <w:pPr>
        <w:rPr>
          <w:rStyle w:val="Hyperlink"/>
          <w:rFonts w:ascii="Century Gothic" w:hAnsi="Century Gothic" w:cs="Times New Roman"/>
          <w:color w:val="auto"/>
          <w:sz w:val="22"/>
        </w:rPr>
      </w:pPr>
      <w:r w:rsidRPr="00E3121F">
        <w:rPr>
          <w:rFonts w:ascii="Old Standard TT" w:eastAsia="Old Standard TT" w:hAnsi="Old Standard TT" w:cs="Old Standard TT"/>
          <w:color w:val="auto"/>
        </w:rPr>
        <w:br/>
      </w:r>
      <w:r w:rsidRPr="00E3121F">
        <w:rPr>
          <w:rFonts w:ascii="Old Standard TT" w:hAnsi="Old Standard TT"/>
          <w:b/>
          <w:bCs/>
          <w:color w:val="auto"/>
          <w:u w:val="single"/>
        </w:rPr>
        <w:t>Data Se</w:t>
      </w:r>
      <w:r w:rsidRPr="00E3121F">
        <w:rPr>
          <w:rFonts w:ascii="Old Standard TT" w:hAnsi="Old Standard TT"/>
          <w:color w:val="auto"/>
        </w:rPr>
        <w:t xml:space="preserve">t: </w:t>
      </w:r>
      <w:hyperlink r:id="rId11" w:history="1">
        <w:r w:rsidRPr="00B378D2">
          <w:rPr>
            <w:rStyle w:val="Hyperlink"/>
            <w:rFonts w:ascii="Century Gothic" w:hAnsi="Century Gothic" w:cs="Times New Roman"/>
            <w:color w:val="0070C0"/>
            <w:sz w:val="22"/>
          </w:rPr>
          <w:t>http://insideairbnb.com/get-the-data.html</w:t>
        </w:r>
      </w:hyperlink>
    </w:p>
    <w:p w14:paraId="037B2FF5" w14:textId="77777777" w:rsidR="00456A71" w:rsidRDefault="00456A71" w:rsidP="00456A71">
      <w:pPr>
        <w:pStyle w:val="Heading1"/>
        <w:rPr>
          <w:color w:val="auto"/>
          <w:sz w:val="36"/>
          <w:szCs w:val="36"/>
        </w:rPr>
      </w:pPr>
      <w:bookmarkStart w:id="0" w:name="_heading=h.yy00apu55zc7" w:colFirst="0" w:colLast="0"/>
      <w:bookmarkEnd w:id="0"/>
    </w:p>
    <w:p w14:paraId="27EB79F6" w14:textId="77777777" w:rsidR="00456A71" w:rsidRDefault="00456A71" w:rsidP="00456A71">
      <w:pPr>
        <w:pStyle w:val="Heading1"/>
        <w:rPr>
          <w:color w:val="auto"/>
          <w:sz w:val="36"/>
          <w:szCs w:val="36"/>
        </w:rPr>
      </w:pPr>
      <w:r w:rsidRPr="00E3121F">
        <w:rPr>
          <w:color w:val="auto"/>
          <w:sz w:val="36"/>
          <w:szCs w:val="36"/>
        </w:rPr>
        <w:t>Data Preparation</w:t>
      </w:r>
    </w:p>
    <w:p w14:paraId="0FB28F70" w14:textId="77777777" w:rsidR="00456A71" w:rsidRPr="00E3121F" w:rsidRDefault="00456A71" w:rsidP="00456A71">
      <w:pPr>
        <w:pStyle w:val="Heading1"/>
        <w:rPr>
          <w:color w:val="auto"/>
          <w:sz w:val="36"/>
          <w:szCs w:val="36"/>
        </w:rPr>
      </w:pPr>
    </w:p>
    <w:p w14:paraId="50357096" w14:textId="77777777" w:rsidR="00456A71" w:rsidRPr="00E3121F" w:rsidRDefault="00456A71" w:rsidP="00456A71">
      <w:pPr>
        <w:pBdr>
          <w:top w:val="single" w:sz="6" w:space="1" w:color="000000"/>
          <w:bottom w:val="single" w:sz="6" w:space="1" w:color="000000"/>
        </w:pBdr>
        <w:rPr>
          <w:color w:val="auto"/>
        </w:rPr>
      </w:pPr>
      <w:r w:rsidRPr="00E3121F">
        <w:rPr>
          <w:color w:val="auto"/>
          <w:szCs w:val="28"/>
        </w:rPr>
        <w:t xml:space="preserve">Data </w:t>
      </w:r>
      <w:r>
        <w:rPr>
          <w:color w:val="auto"/>
          <w:szCs w:val="28"/>
        </w:rPr>
        <w:t>Load / Cleaning</w:t>
      </w:r>
    </w:p>
    <w:p w14:paraId="2D2D0D79" w14:textId="77777777" w:rsidR="00456A71" w:rsidRDefault="00456A71" w:rsidP="00456A7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00"/>
        <w:rPr>
          <w:rFonts w:ascii="Old Standard TT" w:eastAsia="Old Standard TT" w:hAnsi="Old Standard TT" w:cs="Old Standard TT"/>
          <w:color w:val="auto"/>
        </w:rPr>
      </w:pPr>
      <w:r w:rsidRPr="00E3121F">
        <w:rPr>
          <w:rFonts w:ascii="Old Standard TT" w:eastAsia="Old Standard TT" w:hAnsi="Old Standard TT" w:cs="Old Standard TT"/>
          <w:color w:val="auto"/>
        </w:rPr>
        <w:t>The nature of this dataset required us to do some cleaning. There are a lot of categorical variables as listed above, which we converted to numerical values to feed the</w:t>
      </w:r>
      <w:r>
        <w:rPr>
          <w:rFonts w:ascii="Old Standard TT" w:eastAsia="Old Standard TT" w:hAnsi="Old Standard TT" w:cs="Old Standard TT"/>
          <w:color w:val="auto"/>
        </w:rPr>
        <w:t xml:space="preserve"> analytical </w:t>
      </w:r>
      <w:r w:rsidRPr="00E3121F">
        <w:rPr>
          <w:rFonts w:ascii="Old Standard TT" w:eastAsia="Old Standard TT" w:hAnsi="Old Standard TT" w:cs="Old Standard TT"/>
          <w:color w:val="auto"/>
        </w:rPr>
        <w:t xml:space="preserve">model. </w:t>
      </w:r>
    </w:p>
    <w:p w14:paraId="346AB2C6" w14:textId="77777777" w:rsidR="00456A71" w:rsidRDefault="00456A71" w:rsidP="00456A71">
      <w:pPr>
        <w:pStyle w:val="ListParagraph"/>
        <w:numPr>
          <w:ilvl w:val="0"/>
          <w:numId w:val="3"/>
        </w:numPr>
        <w:spacing w:after="200"/>
        <w:rPr>
          <w:rFonts w:ascii="Old Standard TT" w:eastAsia="Old Standard TT" w:hAnsi="Old Standard TT" w:cs="Old Standard TT"/>
          <w:color w:val="auto"/>
        </w:rPr>
      </w:pPr>
      <w:r w:rsidRPr="00BE5DAD">
        <w:rPr>
          <w:rFonts w:ascii="Old Standard TT" w:eastAsia="Old Standard TT" w:hAnsi="Old Standard TT" w:cs="Old Standard TT"/>
          <w:color w:val="auto"/>
        </w:rPr>
        <w:lastRenderedPageBreak/>
        <w:t xml:space="preserve">Initial Data Load: </w:t>
      </w:r>
      <w:hyperlink r:id="rId12" w:history="1">
        <w:r w:rsidRPr="0013123E">
          <w:rPr>
            <w:rStyle w:val="Hyperlink"/>
            <w:rFonts w:ascii="Old Standard TT" w:eastAsia="Old Standard TT" w:hAnsi="Old Standard TT" w:cs="Old Standard TT"/>
          </w:rPr>
          <w:t>https://databricks-prod-cloudfront.cloud.databricks.com/public/4027ec902e239c93eaaa8714f173bcfc/2514828024743454/4473477877994595/4138564470759536/latest.html</w:t>
        </w:r>
      </w:hyperlink>
    </w:p>
    <w:p w14:paraId="7C592B45" w14:textId="77777777" w:rsidR="00456A71" w:rsidRDefault="00456A71" w:rsidP="00456A71">
      <w:pPr>
        <w:pStyle w:val="ListParagraph"/>
        <w:numPr>
          <w:ilvl w:val="0"/>
          <w:numId w:val="3"/>
        </w:numPr>
        <w:spacing w:after="200"/>
        <w:rPr>
          <w:rFonts w:ascii="Old Standard TT" w:eastAsia="Old Standard TT" w:hAnsi="Old Standard TT" w:cs="Old Standard TT"/>
          <w:color w:val="auto"/>
        </w:rPr>
      </w:pPr>
      <w:r w:rsidRPr="00CD10D4">
        <w:rPr>
          <w:rFonts w:ascii="Old Standard TT" w:eastAsia="Old Standard TT" w:hAnsi="Old Standard TT" w:cs="Old Standard TT"/>
          <w:color w:val="auto"/>
        </w:rPr>
        <w:t>Clean the Data</w:t>
      </w:r>
      <w:r>
        <w:rPr>
          <w:rFonts w:ascii="Old Standard TT" w:eastAsia="Old Standard TT" w:hAnsi="Old Standard TT" w:cs="Old Standard TT"/>
          <w:color w:val="auto"/>
        </w:rPr>
        <w:t xml:space="preserve">: </w:t>
      </w:r>
      <w:hyperlink r:id="rId13" w:history="1">
        <w:r w:rsidRPr="0013123E">
          <w:rPr>
            <w:rStyle w:val="Hyperlink"/>
            <w:rFonts w:ascii="Old Standard TT" w:eastAsia="Old Standard TT" w:hAnsi="Old Standard TT" w:cs="Old Standard TT"/>
          </w:rPr>
          <w:t>https://databricks-prod-cloudfront.cloud.databricks.com/public/4027ec902e239c93eaaa8714f173bcfc/2514828024743454/1148597687871553/4138564470759536/latest.html</w:t>
        </w:r>
      </w:hyperlink>
    </w:p>
    <w:p w14:paraId="03DDF200" w14:textId="77777777" w:rsidR="00456A71" w:rsidRDefault="00456A71" w:rsidP="00456A71">
      <w:pPr>
        <w:pStyle w:val="ListParagraph"/>
        <w:numPr>
          <w:ilvl w:val="0"/>
          <w:numId w:val="3"/>
        </w:numPr>
        <w:spacing w:after="200"/>
        <w:rPr>
          <w:rFonts w:ascii="Old Standard TT" w:eastAsia="Old Standard TT" w:hAnsi="Old Standard TT" w:cs="Old Standard TT"/>
          <w:color w:val="auto"/>
        </w:rPr>
      </w:pPr>
      <w:r w:rsidRPr="00CD10D4">
        <w:rPr>
          <w:rFonts w:ascii="Old Standard TT" w:eastAsia="Old Standard TT" w:hAnsi="Old Standard TT" w:cs="Old Standard TT"/>
          <w:color w:val="auto"/>
        </w:rPr>
        <w:t>Preliminary Data Analysis</w:t>
      </w:r>
      <w:r>
        <w:rPr>
          <w:rFonts w:ascii="Old Standard TT" w:eastAsia="Old Standard TT" w:hAnsi="Old Standard TT" w:cs="Old Standard TT"/>
          <w:color w:val="auto"/>
        </w:rPr>
        <w:t xml:space="preserve">: </w:t>
      </w:r>
      <w:hyperlink r:id="rId14" w:history="1">
        <w:r w:rsidRPr="0013123E">
          <w:rPr>
            <w:rStyle w:val="Hyperlink"/>
            <w:rFonts w:ascii="Old Standard TT" w:eastAsia="Old Standard TT" w:hAnsi="Old Standard TT" w:cs="Old Standard TT"/>
          </w:rPr>
          <w:t>https://databricks-prod-cloudfront.cloud.databricks.com/public/4027ec902e239c93eaaa8714f173bcfc/2514828024743454/1148597687871594/4138564470759536/latest.html</w:t>
        </w:r>
      </w:hyperlink>
    </w:p>
    <w:p w14:paraId="7499AE42" w14:textId="77777777" w:rsidR="00456A71" w:rsidRPr="00E3121F" w:rsidRDefault="00456A71" w:rsidP="00456A7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00"/>
        <w:rPr>
          <w:rFonts w:ascii="Old Standard TT" w:eastAsia="Old Standard TT" w:hAnsi="Old Standard TT" w:cs="Old Standard TT"/>
          <w:color w:val="auto"/>
        </w:rPr>
      </w:pPr>
    </w:p>
    <w:p w14:paraId="46BF0606" w14:textId="77777777" w:rsidR="00456A71" w:rsidRPr="00E3121F" w:rsidRDefault="00456A71" w:rsidP="00456A71">
      <w:pPr>
        <w:pBdr>
          <w:top w:val="single" w:sz="6" w:space="1" w:color="000000"/>
          <w:bottom w:val="single" w:sz="6" w:space="1" w:color="000000"/>
        </w:pBdr>
        <w:rPr>
          <w:color w:val="auto"/>
        </w:rPr>
      </w:pPr>
      <w:r w:rsidRPr="00E3121F">
        <w:rPr>
          <w:color w:val="auto"/>
          <w:szCs w:val="28"/>
        </w:rPr>
        <w:t>Data Analysis</w:t>
      </w:r>
    </w:p>
    <w:p w14:paraId="2956EB53" w14:textId="77777777" w:rsidR="00456A71" w:rsidRDefault="00456A71" w:rsidP="00456A71">
      <w:pPr>
        <w:pStyle w:val="Heading1"/>
        <w:rPr>
          <w:rFonts w:ascii="Old Standard TT" w:eastAsia="Old Standard TT" w:hAnsi="Old Standard TT" w:cs="Old Standard TT"/>
          <w:b w:val="0"/>
          <w:color w:val="auto"/>
          <w:sz w:val="28"/>
          <w:szCs w:val="22"/>
        </w:rPr>
      </w:pPr>
      <w:bookmarkStart w:id="1" w:name="_heading=h.16jnhs23c4b5" w:colFirst="0" w:colLast="0"/>
      <w:bookmarkEnd w:id="1"/>
    </w:p>
    <w:p w14:paraId="068E8C26" w14:textId="77777777" w:rsidR="00456A71" w:rsidRDefault="00456A71" w:rsidP="00456A71">
      <w:pPr>
        <w:pStyle w:val="ListParagraph"/>
        <w:numPr>
          <w:ilvl w:val="0"/>
          <w:numId w:val="2"/>
        </w:numPr>
        <w:spacing w:after="200"/>
        <w:rPr>
          <w:rFonts w:ascii="Old Standard TT" w:eastAsia="Old Standard TT" w:hAnsi="Old Standard TT" w:cs="Old Standard TT"/>
          <w:color w:val="auto"/>
        </w:rPr>
      </w:pPr>
      <w:r w:rsidRPr="00B378D2">
        <w:rPr>
          <w:rFonts w:ascii="Old Standard TT" w:eastAsia="Old Standard TT" w:hAnsi="Old Standard TT" w:cs="Old Standard TT"/>
          <w:color w:val="auto"/>
        </w:rPr>
        <w:t>We will leverage Databricks Community Edition and load in the data as .csv files</w:t>
      </w:r>
    </w:p>
    <w:p w14:paraId="25A33BBD" w14:textId="77777777" w:rsidR="00456A71" w:rsidRDefault="00456A71" w:rsidP="00456A71">
      <w:pPr>
        <w:pStyle w:val="ListParagraph"/>
        <w:spacing w:after="200"/>
        <w:rPr>
          <w:rStyle w:val="Hyperlink"/>
          <w:rFonts w:ascii="Century Gothic" w:hAnsi="Century Gothic" w:cs="Times New Roman"/>
          <w:color w:val="0070C0"/>
          <w:sz w:val="22"/>
        </w:rPr>
      </w:pPr>
      <w:hyperlink r:id="rId15" w:history="1">
        <w:r w:rsidRPr="00B378D2">
          <w:rPr>
            <w:rStyle w:val="Hyperlink"/>
            <w:rFonts w:ascii="Century Gothic" w:hAnsi="Century Gothic" w:cs="Times New Roman"/>
            <w:color w:val="0070C0"/>
            <w:sz w:val="22"/>
          </w:rPr>
          <w:t>https://community.cloud.databricks.com</w:t>
        </w:r>
      </w:hyperlink>
    </w:p>
    <w:p w14:paraId="02378267" w14:textId="77777777" w:rsidR="00456A71" w:rsidRDefault="00456A71" w:rsidP="00456A71">
      <w:pPr>
        <w:pStyle w:val="ListParagraph"/>
        <w:numPr>
          <w:ilvl w:val="0"/>
          <w:numId w:val="2"/>
        </w:numPr>
        <w:spacing w:after="200"/>
        <w:rPr>
          <w:rFonts w:ascii="Old Standard TT" w:eastAsia="Old Standard TT" w:hAnsi="Old Standard TT" w:cs="Old Standard TT"/>
          <w:color w:val="auto"/>
        </w:rPr>
      </w:pPr>
      <w:r w:rsidRPr="00B378D2">
        <w:rPr>
          <w:rStyle w:val="Hyperlink"/>
          <w:rFonts w:ascii="Century Gothic" w:hAnsi="Century Gothic" w:cs="Times New Roman"/>
          <w:color w:val="0070C0"/>
          <w:sz w:val="22"/>
        </w:rPr>
        <w:t xml:space="preserve"> </w:t>
      </w:r>
      <w:r w:rsidRPr="00B378D2">
        <w:rPr>
          <w:rFonts w:ascii="Old Standard TT" w:eastAsia="Old Standard TT" w:hAnsi="Old Standard TT" w:cs="Old Standard TT"/>
          <w:color w:val="auto"/>
        </w:rPr>
        <w:t>We will leverage Koalas, a Pandas API for PySpark for DataFrame manipulations instead of PySpark</w:t>
      </w:r>
    </w:p>
    <w:p w14:paraId="26925A7F" w14:textId="77777777" w:rsidR="00456A71" w:rsidRPr="00B378D2" w:rsidRDefault="00456A71" w:rsidP="00456A71">
      <w:pPr>
        <w:pStyle w:val="ListParagraph"/>
        <w:spacing w:after="200"/>
        <w:rPr>
          <w:rStyle w:val="Hyperlink"/>
          <w:rFonts w:ascii="Century Gothic" w:hAnsi="Century Gothic" w:cs="Times New Roman"/>
          <w:color w:val="0070C0"/>
          <w:sz w:val="22"/>
        </w:rPr>
      </w:pPr>
      <w:hyperlink r:id="rId16" w:history="1">
        <w:r w:rsidRPr="00B378D2">
          <w:rPr>
            <w:rStyle w:val="Hyperlink"/>
            <w:rFonts w:ascii="Century Gothic" w:hAnsi="Century Gothic" w:cs="Times New Roman"/>
            <w:color w:val="0070C0"/>
            <w:sz w:val="22"/>
          </w:rPr>
          <w:t>https://koalas.readthedocs.io/en/latest/index.html</w:t>
        </w:r>
      </w:hyperlink>
    </w:p>
    <w:p w14:paraId="57A69301" w14:textId="77777777" w:rsidR="00456A71" w:rsidRDefault="00456A71" w:rsidP="00456A71">
      <w:pPr>
        <w:pStyle w:val="ListParagraph"/>
        <w:numPr>
          <w:ilvl w:val="0"/>
          <w:numId w:val="2"/>
        </w:numPr>
        <w:spacing w:after="200"/>
        <w:rPr>
          <w:rFonts w:ascii="Old Standard TT" w:eastAsia="Old Standard TT" w:hAnsi="Old Standard TT" w:cs="Old Standard TT"/>
          <w:color w:val="auto"/>
        </w:rPr>
      </w:pPr>
      <w:r w:rsidRPr="00B378D2">
        <w:rPr>
          <w:rFonts w:ascii="Old Standard TT" w:eastAsia="Old Standard TT" w:hAnsi="Old Standard TT" w:cs="Old Standard TT"/>
          <w:color w:val="auto"/>
        </w:rPr>
        <w:t>We will leverage MLlib for machine learning</w:t>
      </w:r>
    </w:p>
    <w:p w14:paraId="2C62682E" w14:textId="77777777" w:rsidR="00456A71" w:rsidRDefault="00456A71" w:rsidP="00456A71">
      <w:pPr>
        <w:pStyle w:val="ListParagraph"/>
        <w:spacing w:after="200"/>
        <w:rPr>
          <w:rStyle w:val="Hyperlink"/>
          <w:rFonts w:ascii="Century Gothic" w:hAnsi="Century Gothic" w:cs="Times New Roman"/>
          <w:color w:val="0070C0"/>
          <w:sz w:val="22"/>
        </w:rPr>
      </w:pPr>
      <w:hyperlink r:id="rId17" w:history="1">
        <w:r w:rsidRPr="00B378D2">
          <w:rPr>
            <w:rStyle w:val="Hyperlink"/>
            <w:rFonts w:ascii="Century Gothic" w:hAnsi="Century Gothic" w:cs="Times New Roman"/>
            <w:color w:val="0070C0"/>
            <w:sz w:val="22"/>
          </w:rPr>
          <w:t>https://spark.apache.org/docs/latest/api/python/reference/pyspark.ml.html</w:t>
        </w:r>
      </w:hyperlink>
    </w:p>
    <w:p w14:paraId="564365E1" w14:textId="77777777" w:rsidR="00456A71" w:rsidRPr="00B378D2" w:rsidRDefault="00456A71" w:rsidP="00456A71">
      <w:pPr>
        <w:pStyle w:val="ListParagraph"/>
        <w:numPr>
          <w:ilvl w:val="0"/>
          <w:numId w:val="2"/>
        </w:numPr>
        <w:spacing w:after="200"/>
        <w:rPr>
          <w:rFonts w:ascii="Century Gothic" w:hAnsi="Century Gothic" w:cs="Times New Roman"/>
          <w:color w:val="0070C0"/>
          <w:sz w:val="22"/>
          <w:u w:val="single"/>
        </w:rPr>
      </w:pPr>
      <w:r w:rsidRPr="00B378D2">
        <w:rPr>
          <w:rFonts w:ascii="Old Standard TT" w:eastAsia="Old Standard TT" w:hAnsi="Old Standard TT" w:cs="Old Standard TT"/>
          <w:color w:val="auto"/>
        </w:rPr>
        <w:t>We will connect Azure Databricks instance to Power BI Desktop to generate visuals for data analysis</w:t>
      </w:r>
    </w:p>
    <w:p w14:paraId="72A85947" w14:textId="77777777" w:rsidR="00456A71" w:rsidRDefault="00456A71" w:rsidP="00456A71">
      <w:pPr>
        <w:pStyle w:val="ListParagraph"/>
        <w:spacing w:after="200"/>
        <w:rPr>
          <w:rStyle w:val="Hyperlink"/>
          <w:rFonts w:ascii="Century Gothic" w:hAnsi="Century Gothic" w:cs="Times New Roman"/>
          <w:color w:val="0070C0"/>
          <w:sz w:val="22"/>
        </w:rPr>
      </w:pPr>
      <w:r w:rsidRPr="00B378D2">
        <w:rPr>
          <w:rStyle w:val="Hyperlink"/>
          <w:rFonts w:ascii="Century Gothic" w:hAnsi="Century Gothic" w:cs="Times New Roman"/>
          <w:color w:val="0070C0"/>
          <w:sz w:val="22"/>
        </w:rPr>
        <w:t>https://docs.microsoft.com/en-us/azure/databricks/integrations/bi/power-bi) and [link](</w:t>
      </w:r>
      <w:hyperlink r:id="rId18" w:history="1">
        <w:r w:rsidRPr="0013123E">
          <w:rPr>
            <w:rStyle w:val="Hyperlink"/>
            <w:rFonts w:ascii="Century Gothic" w:hAnsi="Century Gothic" w:cs="Times New Roman"/>
            <w:sz w:val="22"/>
          </w:rPr>
          <w:t>https://docs.databricks.com/integrations/bi/power-bi.html</w:t>
        </w:r>
      </w:hyperlink>
    </w:p>
    <w:p w14:paraId="3F75F241" w14:textId="77777777" w:rsidR="00456A71" w:rsidRPr="00B378D2" w:rsidRDefault="00456A71" w:rsidP="00456A71">
      <w:pPr>
        <w:pStyle w:val="ListParagraph"/>
        <w:spacing w:after="200"/>
        <w:rPr>
          <w:rStyle w:val="Hyperlink"/>
          <w:color w:val="0070C0"/>
        </w:rPr>
      </w:pPr>
    </w:p>
    <w:p w14:paraId="2ADB6C06" w14:textId="77777777" w:rsidR="00456A71" w:rsidRPr="00E3121F" w:rsidRDefault="00456A71" w:rsidP="00456A71">
      <w:pPr>
        <w:pBdr>
          <w:top w:val="single" w:sz="6" w:space="1" w:color="000000"/>
          <w:bottom w:val="single" w:sz="6" w:space="1" w:color="000000"/>
        </w:pBdr>
        <w:rPr>
          <w:color w:val="auto"/>
          <w:szCs w:val="28"/>
        </w:rPr>
      </w:pPr>
      <w:r w:rsidRPr="00E3121F">
        <w:rPr>
          <w:color w:val="auto"/>
          <w:szCs w:val="28"/>
        </w:rPr>
        <w:t>Results</w:t>
      </w:r>
    </w:p>
    <w:p w14:paraId="3ECBF5CD" w14:textId="77777777" w:rsidR="00456A71" w:rsidRDefault="00456A71" w:rsidP="00456A71">
      <w:pPr>
        <w:rPr>
          <w:rFonts w:ascii="Old Standard TT" w:eastAsia="Old Standard TT" w:hAnsi="Old Standard TT" w:cs="Old Standard TT"/>
          <w:color w:val="auto"/>
        </w:rPr>
      </w:pPr>
    </w:p>
    <w:p w14:paraId="31A18839" w14:textId="77777777" w:rsidR="00456A71" w:rsidRPr="00E3121F" w:rsidRDefault="00456A71" w:rsidP="00456A71">
      <w:pPr>
        <w:rPr>
          <w:color w:val="auto"/>
          <w:sz w:val="24"/>
          <w:szCs w:val="24"/>
        </w:rPr>
      </w:pPr>
    </w:p>
    <w:p w14:paraId="1CF3C8E1" w14:textId="77777777" w:rsidR="00456A71" w:rsidRPr="00E3121F" w:rsidRDefault="00456A71" w:rsidP="00456A71">
      <w:pPr>
        <w:pStyle w:val="Heading1"/>
        <w:rPr>
          <w:color w:val="auto"/>
          <w:sz w:val="36"/>
          <w:szCs w:val="36"/>
        </w:rPr>
      </w:pPr>
      <w:bookmarkStart w:id="2" w:name="_heading=h.35wbomsgxg7b" w:colFirst="0" w:colLast="0"/>
      <w:bookmarkEnd w:id="2"/>
      <w:r w:rsidRPr="00E3121F">
        <w:rPr>
          <w:color w:val="auto"/>
          <w:sz w:val="36"/>
          <w:szCs w:val="36"/>
        </w:rPr>
        <w:t>Conclusions</w:t>
      </w:r>
    </w:p>
    <w:p w14:paraId="4F6E0EDE" w14:textId="77777777" w:rsidR="00456A71" w:rsidRDefault="00456A71" w:rsidP="00456A71">
      <w:pPr>
        <w:pBdr>
          <w:top w:val="nil"/>
          <w:left w:val="nil"/>
          <w:bottom w:val="nil"/>
          <w:right w:val="nil"/>
          <w:between w:val="nil"/>
        </w:pBdr>
        <w:rPr>
          <w:rFonts w:ascii="Old Standard TT" w:eastAsia="Old Standard TT" w:hAnsi="Old Standard TT" w:cs="Old Standard TT"/>
          <w:color w:val="auto"/>
        </w:rPr>
      </w:pPr>
      <w:bookmarkStart w:id="3" w:name="_heading=h.ir8xtcbtdz3u" w:colFirst="0" w:colLast="0"/>
      <w:bookmarkStart w:id="4" w:name="_heading=h.8egk83wir49h" w:colFirst="0" w:colLast="0"/>
      <w:bookmarkEnd w:id="3"/>
      <w:bookmarkEnd w:id="4"/>
    </w:p>
    <w:p w14:paraId="4C3D3E27" w14:textId="77777777" w:rsidR="00456A71" w:rsidRPr="00E3121F" w:rsidRDefault="00456A71" w:rsidP="00456A71">
      <w:pPr>
        <w:pBdr>
          <w:top w:val="nil"/>
          <w:left w:val="nil"/>
          <w:bottom w:val="nil"/>
          <w:right w:val="nil"/>
          <w:between w:val="nil"/>
        </w:pBdr>
        <w:rPr>
          <w:rFonts w:ascii="Old Standard TT" w:eastAsia="Old Standard TT" w:hAnsi="Old Standard TT" w:cs="Old Standard TT"/>
          <w:color w:val="auto"/>
        </w:rPr>
      </w:pPr>
    </w:p>
    <w:p w14:paraId="64864066" w14:textId="77777777" w:rsidR="00456A71" w:rsidRPr="00B378D2" w:rsidRDefault="00456A71" w:rsidP="00456A71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="Times New Roman"/>
          <w:b/>
          <w:color w:val="auto"/>
          <w:sz w:val="36"/>
          <w:szCs w:val="36"/>
        </w:rPr>
      </w:pPr>
      <w:bookmarkStart w:id="5" w:name="_heading=h.rdp65k433r29" w:colFirst="0" w:colLast="0"/>
      <w:bookmarkEnd w:id="5"/>
      <w:r w:rsidRPr="00B378D2">
        <w:rPr>
          <w:rFonts w:asciiTheme="majorHAnsi" w:eastAsia="Times New Roman" w:hAnsiTheme="majorHAnsi" w:cs="Times New Roman"/>
          <w:b/>
          <w:color w:val="auto"/>
          <w:sz w:val="36"/>
          <w:szCs w:val="36"/>
        </w:rPr>
        <w:t>References</w:t>
      </w:r>
    </w:p>
    <w:p w14:paraId="0D6167EB" w14:textId="77777777" w:rsidR="00456A71" w:rsidRPr="00B378D2" w:rsidRDefault="00456A71" w:rsidP="00456A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Style w:val="Hyperlink"/>
          <w:rFonts w:ascii="Old Standard TT" w:eastAsia="Old Standard TT" w:hAnsi="Old Standard TT" w:cs="Old Standard TT"/>
          <w:color w:val="auto"/>
          <w:u w:val="none"/>
        </w:rPr>
      </w:pPr>
      <w:hyperlink r:id="rId19" w:history="1">
        <w:r w:rsidRPr="00E3121F">
          <w:rPr>
            <w:rStyle w:val="Hyperlink"/>
            <w:rFonts w:ascii="Century Gothic" w:hAnsi="Century Gothic" w:cs="Times New Roman"/>
            <w:color w:val="auto"/>
            <w:sz w:val="22"/>
          </w:rPr>
          <w:t>https://www.forbes.com/sites/deniselyohn/2020/11/10/how-airbnb-survived-the-pandemic--and-how-you-can-too/?sh=87544a293845</w:t>
        </w:r>
      </w:hyperlink>
      <w:r w:rsidRPr="00E3121F">
        <w:rPr>
          <w:rStyle w:val="Hyperlink"/>
          <w:rFonts w:cs="Times New Roman"/>
          <w:color w:val="auto"/>
          <w:sz w:val="22"/>
        </w:rPr>
        <w:t xml:space="preserve"> </w:t>
      </w:r>
    </w:p>
    <w:p w14:paraId="6CDC5432" w14:textId="77777777" w:rsidR="00456A71" w:rsidRPr="00BC60D1" w:rsidRDefault="00456A71" w:rsidP="00456A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Style w:val="Hyperlink"/>
          <w:rFonts w:ascii="Old Standard TT" w:eastAsia="Old Standard TT" w:hAnsi="Old Standard TT" w:cs="Old Standard TT"/>
          <w:color w:val="auto"/>
          <w:u w:val="none"/>
        </w:rPr>
      </w:pPr>
      <w:hyperlink r:id="rId20" w:history="1">
        <w:r w:rsidRPr="00B378D2">
          <w:rPr>
            <w:rStyle w:val="Hyperlink"/>
            <w:rFonts w:ascii="Century Gothic" w:hAnsi="Century Gothic" w:cs="Times New Roman"/>
            <w:color w:val="0070C0"/>
            <w:sz w:val="22"/>
          </w:rPr>
          <w:t>http://insideairbnb.com/get-the-data.html</w:t>
        </w:r>
      </w:hyperlink>
    </w:p>
    <w:p w14:paraId="136FD3CB" w14:textId="441CBDE8" w:rsidR="008F3F7E" w:rsidRDefault="008F3F7E">
      <w:pPr>
        <w:spacing w:after="200"/>
        <w:rPr>
          <w:rFonts w:ascii="Century Gothic" w:hAnsi="Century Gothic"/>
        </w:rPr>
      </w:pPr>
    </w:p>
    <w:p w14:paraId="1DAE38BD" w14:textId="3FC35AC4" w:rsidR="008F3F7E" w:rsidRDefault="008F3F7E">
      <w:pPr>
        <w:spacing w:after="200"/>
        <w:rPr>
          <w:rFonts w:ascii="Century Gothic" w:hAnsi="Century Gothic"/>
        </w:rPr>
      </w:pPr>
    </w:p>
    <w:p w14:paraId="447DDC35" w14:textId="2B75B047" w:rsidR="008F3F7E" w:rsidRDefault="008F3F7E">
      <w:pPr>
        <w:spacing w:after="200"/>
        <w:rPr>
          <w:rFonts w:ascii="Century Gothic" w:hAnsi="Century Gothic"/>
        </w:rPr>
      </w:pPr>
    </w:p>
    <w:p w14:paraId="5CF85128" w14:textId="3D4E62AB" w:rsidR="008F3F7E" w:rsidRDefault="008F3F7E">
      <w:pPr>
        <w:spacing w:after="200"/>
        <w:rPr>
          <w:rFonts w:ascii="Century Gothic" w:hAnsi="Century Gothic"/>
        </w:rPr>
      </w:pPr>
    </w:p>
    <w:p w14:paraId="032C0C9F" w14:textId="4BECE2B6" w:rsidR="008F3F7E" w:rsidRDefault="008F3F7E">
      <w:pPr>
        <w:spacing w:after="200"/>
        <w:rPr>
          <w:rFonts w:ascii="Century Gothic" w:hAnsi="Century Gothic"/>
        </w:rPr>
      </w:pPr>
    </w:p>
    <w:p w14:paraId="59C24DBD" w14:textId="0E2D328A" w:rsidR="008F3F7E" w:rsidRDefault="008F3F7E">
      <w:pPr>
        <w:spacing w:after="200"/>
        <w:rPr>
          <w:rFonts w:ascii="Century Gothic" w:hAnsi="Century Gothic"/>
        </w:rPr>
      </w:pPr>
    </w:p>
    <w:p w14:paraId="76F89AAB" w14:textId="77777777" w:rsidR="008F3F7E" w:rsidRPr="00F67FF4" w:rsidRDefault="008F3F7E">
      <w:pPr>
        <w:spacing w:after="200"/>
        <w:rPr>
          <w:rFonts w:ascii="Century Gothic" w:hAnsi="Century Gothic"/>
        </w:rPr>
      </w:pPr>
    </w:p>
    <w:sectPr w:rsidR="008F3F7E" w:rsidRPr="00F67FF4" w:rsidSect="004B7E44">
      <w:headerReference w:type="default" r:id="rId21"/>
      <w:footerReference w:type="default" r:id="rId22"/>
      <w:footerReference w:type="first" r:id="rId2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54BA24" w14:textId="77777777" w:rsidR="00993D7E" w:rsidRDefault="00993D7E" w:rsidP="004B7E44">
      <w:r>
        <w:separator/>
      </w:r>
    </w:p>
  </w:endnote>
  <w:endnote w:type="continuationSeparator" w:id="0">
    <w:p w14:paraId="7BB0A16E" w14:textId="77777777" w:rsidR="00993D7E" w:rsidRDefault="00993D7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ld Standard TT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959E3" w14:textId="77777777" w:rsidR="00652F98" w:rsidRDefault="00993D7E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F5C0E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DCDA7" w14:textId="77777777" w:rsidR="00993D7E" w:rsidRDefault="00993D7E" w:rsidP="004B7E44">
      <w:r>
        <w:separator/>
      </w:r>
    </w:p>
  </w:footnote>
  <w:footnote w:type="continuationSeparator" w:id="0">
    <w:p w14:paraId="3BB65854" w14:textId="77777777" w:rsidR="00993D7E" w:rsidRDefault="00993D7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726A07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90D1D37" w14:textId="16B7EE4B" w:rsidR="004B7E44" w:rsidRDefault="004B7E44" w:rsidP="004B7E44">
          <w:pPr>
            <w:pStyle w:val="Header"/>
          </w:pP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9256F"/>
    <w:multiLevelType w:val="hybridMultilevel"/>
    <w:tmpl w:val="B9E4E1C4"/>
    <w:lvl w:ilvl="0" w:tplc="30FCA024">
      <w:start w:val="1"/>
      <w:numFmt w:val="decimal"/>
      <w:lvlText w:val="%1)"/>
      <w:lvlJc w:val="left"/>
      <w:pPr>
        <w:ind w:left="720" w:hanging="360"/>
      </w:pPr>
      <w:rPr>
        <w:rFonts w:ascii="Century Gothic" w:eastAsiaTheme="minorEastAsia" w:hAnsi="Century Gothic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30371"/>
    <w:multiLevelType w:val="multilevel"/>
    <w:tmpl w:val="7D0EE3F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A4412"/>
    <w:multiLevelType w:val="hybridMultilevel"/>
    <w:tmpl w:val="3D567D68"/>
    <w:lvl w:ilvl="0" w:tplc="30FCA024">
      <w:start w:val="1"/>
      <w:numFmt w:val="decimal"/>
      <w:lvlText w:val="%1)"/>
      <w:lvlJc w:val="left"/>
      <w:pPr>
        <w:ind w:left="720" w:hanging="360"/>
      </w:pPr>
      <w:rPr>
        <w:rFonts w:ascii="Century Gothic" w:eastAsiaTheme="minorEastAsia" w:hAnsi="Century Gothic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75"/>
    <w:rsid w:val="00185F26"/>
    <w:rsid w:val="00293B83"/>
    <w:rsid w:val="00443756"/>
    <w:rsid w:val="00456A71"/>
    <w:rsid w:val="004B7E44"/>
    <w:rsid w:val="004D5252"/>
    <w:rsid w:val="004F2B86"/>
    <w:rsid w:val="0056719D"/>
    <w:rsid w:val="005A718F"/>
    <w:rsid w:val="00652F98"/>
    <w:rsid w:val="006A3CE7"/>
    <w:rsid w:val="006D3E99"/>
    <w:rsid w:val="007516CF"/>
    <w:rsid w:val="00822D75"/>
    <w:rsid w:val="008B33BC"/>
    <w:rsid w:val="008F3F7E"/>
    <w:rsid w:val="009120E9"/>
    <w:rsid w:val="00945900"/>
    <w:rsid w:val="00993D7E"/>
    <w:rsid w:val="009C396C"/>
    <w:rsid w:val="00B572B4"/>
    <w:rsid w:val="00DB26A7"/>
    <w:rsid w:val="00DB5AF9"/>
    <w:rsid w:val="00E76CAD"/>
    <w:rsid w:val="00E86DB9"/>
    <w:rsid w:val="00E94B5F"/>
    <w:rsid w:val="00EF168A"/>
    <w:rsid w:val="00F67FF4"/>
    <w:rsid w:val="00FE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1866E1D"/>
  <w15:chartTrackingRefBased/>
  <w15:docId w15:val="{48F56894-FD17-4894-89D1-325F544E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43756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67FF4"/>
    <w:pPr>
      <w:spacing w:after="100" w:line="259" w:lineRule="auto"/>
      <w:ind w:left="220"/>
    </w:pPr>
    <w:rPr>
      <w:rFonts w:cs="Times New Roman"/>
      <w:color w:val="auto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F67FF4"/>
    <w:pPr>
      <w:spacing w:after="100" w:line="259" w:lineRule="auto"/>
    </w:pPr>
    <w:rPr>
      <w:rFonts w:cs="Times New Roman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F67FF4"/>
    <w:pPr>
      <w:spacing w:after="100" w:line="259" w:lineRule="auto"/>
      <w:ind w:left="440"/>
    </w:pPr>
    <w:rPr>
      <w:rFonts w:cs="Times New Roman"/>
      <w:color w:val="auto"/>
      <w:sz w:val="22"/>
    </w:rPr>
  </w:style>
  <w:style w:type="character" w:styleId="Hyperlink">
    <w:name w:val="Hyperlink"/>
    <w:basedOn w:val="DefaultParagraphFont"/>
    <w:uiPriority w:val="99"/>
    <w:unhideWhenUsed/>
    <w:rsid w:val="00456A71"/>
    <w:rPr>
      <w:color w:val="93C842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56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39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bricks-prod-cloudfront.cloud.databricks.com/public/4027ec902e239c93eaaa8714f173bcfc/2514828024743454/1148597687871553/4138564470759536/latest.html" TargetMode="External"/><Relationship Id="rId18" Type="http://schemas.openxmlformats.org/officeDocument/2006/relationships/hyperlink" Target="https://docs.databricks.com/integrations/bi/power-bi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databricks-prod-cloudfront.cloud.databricks.com/public/4027ec902e239c93eaaa8714f173bcfc/2514828024743454/4473477877994595/4138564470759536/latest.html" TargetMode="External"/><Relationship Id="rId17" Type="http://schemas.openxmlformats.org/officeDocument/2006/relationships/hyperlink" Target="https://spark.apache.org/docs/latest/api/python/reference/pyspark.ml.html" TargetMode="Externa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koalas.readthedocs.io/en/latest/index.html" TargetMode="External"/><Relationship Id="rId20" Type="http://schemas.openxmlformats.org/officeDocument/2006/relationships/hyperlink" Target="http://insideairbnb.com/get-the-data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nsideairbnb.com/get-the-data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ommunity.cloud.databricks.com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hyperlink" Target="https://www.forbes.com/sites/deniselyohn/2020/11/10/how-airbnb-survived-the-pandemic--and-how-you-can-too/?sh=87544a2938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atabricks-prod-cloudfront.cloud.databricks.com/public/4027ec902e239c93eaaa8714f173bcfc/2514828024743454/1148597687871594/4138564470759536/latest.html" TargetMode="Externa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fung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B26E182FBAA4FFAB4E06DC4CE5E9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C4DB2-0897-4A93-8F0F-B51F20EC3F98}"/>
      </w:docPartPr>
      <w:docPartBody>
        <w:p w:rsidR="003D4268" w:rsidRDefault="00E44F7D" w:rsidP="00E44F7D">
          <w:pPr>
            <w:pStyle w:val="2B26E182FBAA4FFAB4E06DC4CE5E9082"/>
          </w:pPr>
          <w:r>
            <w:t>Type chapter title (level 1)</w:t>
          </w:r>
        </w:p>
      </w:docPartBody>
    </w:docPart>
    <w:docPart>
      <w:docPartPr>
        <w:name w:val="ACBD495835704EDC9F7EC2CC2DEC3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30435B-2938-4B48-9689-F28E3BD6076C}"/>
      </w:docPartPr>
      <w:docPartBody>
        <w:p w:rsidR="003D4268" w:rsidRDefault="00E44F7D" w:rsidP="00E44F7D">
          <w:pPr>
            <w:pStyle w:val="ACBD495835704EDC9F7EC2CC2DEC3226"/>
          </w:pPr>
          <w:r>
            <w:t>Type chapter title (level 2)</w:t>
          </w:r>
        </w:p>
      </w:docPartBody>
    </w:docPart>
    <w:docPart>
      <w:docPartPr>
        <w:name w:val="5F6EE808358D4549A023F5A811705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460F58-86A6-4D40-98EC-993A46070371}"/>
      </w:docPartPr>
      <w:docPartBody>
        <w:p w:rsidR="003D4268" w:rsidRDefault="00E44F7D" w:rsidP="00E44F7D">
          <w:pPr>
            <w:pStyle w:val="5F6EE808358D4549A023F5A81170504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ld Standard T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F7D"/>
    <w:rsid w:val="003D4268"/>
    <w:rsid w:val="0090289E"/>
    <w:rsid w:val="009B2548"/>
    <w:rsid w:val="00E4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89BF17845049BCB7523D59A403E83E">
    <w:name w:val="9089BF17845049BCB7523D59A403E83E"/>
  </w:style>
  <w:style w:type="paragraph" w:customStyle="1" w:styleId="26ABE5893C6C47169054A4CE91207A97">
    <w:name w:val="26ABE5893C6C47169054A4CE91207A97"/>
  </w:style>
  <w:style w:type="paragraph" w:customStyle="1" w:styleId="789CA060BD56468FBAC6C3E8AF320AA3">
    <w:name w:val="789CA060BD56468FBAC6C3E8AF320AA3"/>
  </w:style>
  <w:style w:type="paragraph" w:customStyle="1" w:styleId="638ACD8CA08F4DE6B235933591CDB988">
    <w:name w:val="638ACD8CA08F4DE6B235933591CDB988"/>
  </w:style>
  <w:style w:type="paragraph" w:customStyle="1" w:styleId="A57B42DB1CDD4C02956A5DB36968BBE6">
    <w:name w:val="A57B42DB1CDD4C02956A5DB36968BBE6"/>
  </w:style>
  <w:style w:type="paragraph" w:customStyle="1" w:styleId="2182C088C7EF4BD1BD3D9ECDF30F1047">
    <w:name w:val="2182C088C7EF4BD1BD3D9ECDF30F1047"/>
  </w:style>
  <w:style w:type="paragraph" w:customStyle="1" w:styleId="2B26E182FBAA4FFAB4E06DC4CE5E9082">
    <w:name w:val="2B26E182FBAA4FFAB4E06DC4CE5E9082"/>
    <w:rsid w:val="00E44F7D"/>
  </w:style>
  <w:style w:type="paragraph" w:customStyle="1" w:styleId="ACBD495835704EDC9F7EC2CC2DEC3226">
    <w:name w:val="ACBD495835704EDC9F7EC2CC2DEC3226"/>
    <w:rsid w:val="00E44F7D"/>
  </w:style>
  <w:style w:type="paragraph" w:customStyle="1" w:styleId="5F6EE808358D4549A023F5A81170504F">
    <w:name w:val="5F6EE808358D4549A023F5A81170504F"/>
    <w:rsid w:val="00E44F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F770215-98CF-48AB-969E-B7071E263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78</TotalTime>
  <Pages>5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cfung</dc:creator>
  <cp:keywords/>
  <dc:description/>
  <cp:lastModifiedBy>Kakarala, Aravind</cp:lastModifiedBy>
  <cp:revision>6</cp:revision>
  <dcterms:created xsi:type="dcterms:W3CDTF">2021-04-03T15:22:00Z</dcterms:created>
  <dcterms:modified xsi:type="dcterms:W3CDTF">2021-04-09T21:51:00Z</dcterms:modified>
</cp:coreProperties>
</file>