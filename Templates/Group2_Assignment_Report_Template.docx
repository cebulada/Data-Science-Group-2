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D146F" w14:textId="78B15B3D" w:rsidR="004B7E44" w:rsidRPr="00F67FF4" w:rsidRDefault="00443756" w:rsidP="004B7E44">
      <w:pPr>
        <w:rPr>
          <w:rFonts w:ascii="Century Gothic" w:hAnsi="Century Gothic"/>
        </w:rPr>
      </w:pPr>
      <w:r w:rsidRPr="00F67FF4">
        <w:rPr>
          <w:rFonts w:ascii="Century Gothic" w:hAnsi="Century Gothic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F91FE07" wp14:editId="08B750B9">
                <wp:simplePos x="0" y="0"/>
                <wp:positionH relativeFrom="column">
                  <wp:posOffset>-431800</wp:posOffset>
                </wp:positionH>
                <wp:positionV relativeFrom="paragraph">
                  <wp:posOffset>175610</wp:posOffset>
                </wp:positionV>
                <wp:extent cx="3321050" cy="236918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0" cy="2369185"/>
                        </a:xfrm>
                        <a:prstGeom prst="rect">
                          <a:avLst/>
                        </a:prstGeom>
                        <a:noFill/>
                        <a:ln w="571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EBB0F" w14:textId="1961EA83" w:rsidR="00443756" w:rsidRDefault="00443756">
                            <w:pPr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</w:pPr>
                            <w:r w:rsidRPr="00443756"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  <w:t>Air</w:t>
                            </w:r>
                            <w:r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  <w:t>bnb</w:t>
                            </w:r>
                            <w:r w:rsidRPr="00443756"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  <w:t xml:space="preserve"> Listings in Toronto: </w:t>
                            </w:r>
                          </w:p>
                          <w:p w14:paraId="69F03C29" w14:textId="3FE0B64F" w:rsidR="00443756" w:rsidRPr="00443756" w:rsidRDefault="00443756" w:rsidP="00443756">
                            <w:pPr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</w:pPr>
                            <w:r w:rsidRPr="00443756">
                              <w:rPr>
                                <w:rFonts w:ascii="Century Gothic" w:hAnsi="Century Gothic" w:cs="Helvetica"/>
                                <w:b/>
                                <w:bCs/>
                                <w:sz w:val="64"/>
                                <w:szCs w:val="64"/>
                              </w:rPr>
                              <w:t>The impact of COVID-19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91FE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4pt;margin-top:13.85pt;width:261.5pt;height:186.5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" filled="f" stroked="f" strokeweight="4.5pt">
                <v:textbox>
                  <w:txbxContent>
                    <w:p w14:paraId="2ABEBB0F" w14:textId="1961EA83" w:rsidR="00443756" w:rsidRDefault="00443756">
                      <w:pPr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</w:pPr>
                      <w:r w:rsidRPr="00443756"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  <w:t>Air</w:t>
                      </w:r>
                      <w:r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  <w:t>bnb</w:t>
                      </w:r>
                      <w:r w:rsidRPr="00443756"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  <w:t xml:space="preserve"> Listings in Toronto: </w:t>
                      </w:r>
                    </w:p>
                    <w:p w14:paraId="69F03C29" w14:textId="3FE0B64F" w:rsidR="00443756" w:rsidRPr="00443756" w:rsidRDefault="00443756" w:rsidP="00443756">
                      <w:pPr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</w:pPr>
                      <w:r w:rsidRPr="00443756">
                        <w:rPr>
                          <w:rFonts w:ascii="Century Gothic" w:hAnsi="Century Gothic" w:cs="Helvetica"/>
                          <w:b/>
                          <w:bCs/>
                          <w:sz w:val="64"/>
                          <w:szCs w:val="64"/>
                        </w:rPr>
                        <w:t>The impact of COVID-19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2D75" w:rsidRPr="00F67FF4">
        <w:rPr>
          <w:rFonts w:ascii="Century Gothic" w:hAnsi="Century Gothic"/>
          <w:noProof/>
        </w:rPr>
        <w:drawing>
          <wp:anchor distT="0" distB="0" distL="114300" distR="114300" simplePos="0" relativeHeight="251658239" behindDoc="1" locked="1" layoutInCell="1" allowOverlap="1" wp14:anchorId="337D2AB6" wp14:editId="39D4CF7C">
            <wp:simplePos x="0" y="0"/>
            <wp:positionH relativeFrom="column">
              <wp:posOffset>3128645</wp:posOffset>
            </wp:positionH>
            <wp:positionV relativeFrom="paragraph">
              <wp:posOffset>-443552</wp:posOffset>
            </wp:positionV>
            <wp:extent cx="3891600" cy="10047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1004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2D75" w:rsidRPr="00F67FF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3722BB6B" wp14:editId="0B189C48">
                <wp:simplePos x="0" y="0"/>
                <wp:positionH relativeFrom="column">
                  <wp:posOffset>-731520</wp:posOffset>
                </wp:positionH>
                <wp:positionV relativeFrom="page">
                  <wp:posOffset>9525</wp:posOffset>
                </wp:positionV>
                <wp:extent cx="3866400" cy="10047600"/>
                <wp:effectExtent l="0" t="0" r="20320" b="1143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6400" cy="10047600"/>
                        </a:xfrm>
                        <a:prstGeom prst="rect">
                          <a:avLst/>
                        </a:prstGeom>
                        <a:solidFill>
                          <a:srgbClr val="FF5960"/>
                        </a:solidFill>
                        <a:ln>
                          <a:solidFill>
                            <a:srgbClr val="FF59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E1066" w14:textId="6AAE8A9F" w:rsidR="00822D75" w:rsidRDefault="00822D75" w:rsidP="00822D7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2BB6B" id="Rectangle 2" o:spid="_x0000_s1027" alt="colored rectangle" style="position:absolute;margin-left:-57.6pt;margin-top:.75pt;width:304.45pt;height:791.1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" fillcolor="#ff5960" strokecolor="#ff5960" strokeweight="2pt">
                <v:textbox>
                  <w:txbxContent>
                    <w:p w14:paraId="0A4E1066" w14:textId="6AAE8A9F" w:rsidR="00822D75" w:rsidRDefault="00822D75" w:rsidP="00822D75">
                      <w:pPr>
                        <w:jc w:val="center"/>
                      </w:pPr>
                    </w:p>
                  </w:txbxContent>
                </v:textbox>
                <w10:wrap anchory="page"/>
                <w10:anchorlock/>
              </v:rect>
            </w:pict>
          </mc:Fallback>
        </mc:AlternateContent>
      </w:r>
    </w:p>
    <w:p w14:paraId="3E25D525" w14:textId="3C73C41A" w:rsidR="00F67FF4" w:rsidRPr="00F67FF4" w:rsidRDefault="00FE7716">
      <w:pPr>
        <w:spacing w:after="200"/>
        <w:rPr>
          <w:rFonts w:ascii="Century Gothic" w:hAnsi="Century Gothic"/>
        </w:rPr>
      </w:pPr>
      <w:r w:rsidRPr="00F67FF4">
        <w:rPr>
          <w:rFonts w:ascii="Century Gothic" w:hAnsi="Century Gothic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493F2E5" wp14:editId="1F27593A">
                <wp:simplePos x="0" y="0"/>
                <wp:positionH relativeFrom="column">
                  <wp:posOffset>5795010</wp:posOffset>
                </wp:positionH>
                <wp:positionV relativeFrom="paragraph">
                  <wp:posOffset>8078470</wp:posOffset>
                </wp:positionV>
                <wp:extent cx="1228090" cy="40894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8090" cy="408940"/>
                        </a:xfrm>
                        <a:prstGeom prst="rect">
                          <a:avLst/>
                        </a:prstGeom>
                        <a:noFill/>
                        <a:ln w="571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05936" w14:textId="495FC266" w:rsidR="00DB5AF9" w:rsidRPr="00EF168A" w:rsidRDefault="00DB5AF9" w:rsidP="00DB5AF9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April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3F2E5" id="_x0000_s1028" type="#_x0000_t202" style="position:absolute;margin-left:456.3pt;margin-top:636.1pt;width:96.7pt;height:32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" filled="f" stroked="f" strokeweight="4.5pt">
                <v:textbox>
                  <w:txbxContent>
                    <w:p w14:paraId="79305936" w14:textId="495FC266" w:rsidR="00DB5AF9" w:rsidRPr="00EF168A" w:rsidRDefault="00DB5AF9" w:rsidP="00DB5AF9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April 2020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67FF4">
        <w:rPr>
          <w:rFonts w:ascii="Century Gothic" w:hAnsi="Century Gothic"/>
          <w:noProof/>
          <w:color w:val="auto"/>
        </w:rPr>
        <w:drawing>
          <wp:anchor distT="0" distB="0" distL="114300" distR="114300" simplePos="0" relativeHeight="251668480" behindDoc="0" locked="1" layoutInCell="1" allowOverlap="1" wp14:anchorId="042CD245" wp14:editId="1205FF1C">
            <wp:simplePos x="0" y="0"/>
            <wp:positionH relativeFrom="column">
              <wp:posOffset>-637540</wp:posOffset>
            </wp:positionH>
            <wp:positionV relativeFrom="paragraph">
              <wp:posOffset>7395210</wp:posOffset>
            </wp:positionV>
            <wp:extent cx="2372400" cy="932400"/>
            <wp:effectExtent l="0" t="0" r="8890" b="127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AF9" w:rsidRPr="00F67FF4">
        <w:rPr>
          <w:rFonts w:ascii="Century Gothic" w:hAnsi="Century Gothic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16A8BFC" wp14:editId="61EB1A5C">
                <wp:simplePos x="0" y="0"/>
                <wp:positionH relativeFrom="column">
                  <wp:posOffset>-420682</wp:posOffset>
                </wp:positionH>
                <wp:positionV relativeFrom="paragraph">
                  <wp:posOffset>3232226</wp:posOffset>
                </wp:positionV>
                <wp:extent cx="2360930" cy="218313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83130"/>
                        </a:xfrm>
                        <a:prstGeom prst="rect">
                          <a:avLst/>
                        </a:prstGeom>
                        <a:noFill/>
                        <a:ln w="571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324192" w14:textId="302E4004" w:rsidR="00EF168A" w:rsidRPr="00FE7716" w:rsidRDefault="00EF168A" w:rsidP="00EF168A">
                            <w:pPr>
                              <w:rPr>
                                <w:rFonts w:ascii="Century Gothic" w:hAnsi="Century Gothic" w:cs="Helvetica"/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FE7716">
                              <w:rPr>
                                <w:rFonts w:ascii="Century Gothic" w:hAnsi="Century Gothic" w:cs="Helvetica"/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  <w:t xml:space="preserve">Group </w:t>
                            </w:r>
                            <w:r w:rsidRPr="00FE7716">
                              <w:rPr>
                                <w:rFonts w:ascii="Century Gothic" w:hAnsi="Century Gothic" w:cs="Helvetica"/>
                                <w:b/>
                                <w:bCs/>
                                <w:sz w:val="32"/>
                                <w:szCs w:val="32"/>
                                <w:lang w:val="en-CA"/>
                              </w:rPr>
                              <w:t>2:</w:t>
                            </w:r>
                          </w:p>
                          <w:p w14:paraId="315CF314" w14:textId="780BA1BF" w:rsidR="00FE7716" w:rsidRDefault="00FE7716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Aravind Kakarala</w:t>
                            </w:r>
                          </w:p>
                          <w:p w14:paraId="795AA713" w14:textId="66825753" w:rsidR="00EF168A" w:rsidRDefault="00EF168A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Daniel Adam Cebula</w:t>
                            </w:r>
                          </w:p>
                          <w:p w14:paraId="3B29C1F6" w14:textId="77777777" w:rsidR="00FE7716" w:rsidRDefault="00FE7716" w:rsidP="00FE7716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Dong Hyun Ko</w:t>
                            </w:r>
                          </w:p>
                          <w:p w14:paraId="29A34B7D" w14:textId="1A2B9D70" w:rsidR="00EF168A" w:rsidRDefault="00EF168A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Cynthia Fung</w:t>
                            </w:r>
                          </w:p>
                          <w:p w14:paraId="381FEF12" w14:textId="08BE25FC" w:rsidR="00EF168A" w:rsidRDefault="00EF168A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Juraj Polakovic</w:t>
                            </w:r>
                          </w:p>
                          <w:p w14:paraId="01C3DC43" w14:textId="3F5C6959" w:rsidR="00EF168A" w:rsidRPr="00EF168A" w:rsidRDefault="00EF168A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Su Wang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A8BFC" id="_x0000_s1029" type="#_x0000_t202" style="position:absolute;margin-left:-33.1pt;margin-top:254.5pt;width:185.9pt;height:171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" filled="f" stroked="f" strokeweight="4.5pt">
                <v:textbox>
                  <w:txbxContent>
                    <w:p w14:paraId="26324192" w14:textId="302E4004" w:rsidR="00EF168A" w:rsidRPr="00FE7716" w:rsidRDefault="00EF168A" w:rsidP="00EF168A">
                      <w:pPr>
                        <w:rPr>
                          <w:rFonts w:ascii="Century Gothic" w:hAnsi="Century Gothic" w:cs="Helvetica"/>
                          <w:b/>
                          <w:bCs/>
                          <w:sz w:val="32"/>
                          <w:szCs w:val="32"/>
                          <w:lang w:val="en-CA"/>
                        </w:rPr>
                      </w:pPr>
                      <w:r w:rsidRPr="00FE7716">
                        <w:rPr>
                          <w:rFonts w:ascii="Century Gothic" w:hAnsi="Century Gothic" w:cs="Helvetica"/>
                          <w:b/>
                          <w:bCs/>
                          <w:sz w:val="32"/>
                          <w:szCs w:val="32"/>
                          <w:lang w:val="en-CA"/>
                        </w:rPr>
                        <w:t xml:space="preserve">Group </w:t>
                      </w:r>
                      <w:r w:rsidRPr="00FE7716">
                        <w:rPr>
                          <w:rFonts w:ascii="Century Gothic" w:hAnsi="Century Gothic" w:cs="Helvetica"/>
                          <w:b/>
                          <w:bCs/>
                          <w:sz w:val="32"/>
                          <w:szCs w:val="32"/>
                          <w:lang w:val="en-CA"/>
                        </w:rPr>
                        <w:t>2:</w:t>
                      </w:r>
                    </w:p>
                    <w:p w14:paraId="315CF314" w14:textId="780BA1BF" w:rsidR="00FE7716" w:rsidRDefault="00FE7716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Aravind Kakarala</w:t>
                      </w:r>
                    </w:p>
                    <w:p w14:paraId="795AA713" w14:textId="66825753" w:rsidR="00EF168A" w:rsidRDefault="00EF168A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Daniel Adam Cebula</w:t>
                      </w:r>
                    </w:p>
                    <w:p w14:paraId="3B29C1F6" w14:textId="77777777" w:rsidR="00FE7716" w:rsidRDefault="00FE7716" w:rsidP="00FE7716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Dong Hyun Ko</w:t>
                      </w:r>
                    </w:p>
                    <w:p w14:paraId="29A34B7D" w14:textId="1A2B9D70" w:rsidR="00EF168A" w:rsidRDefault="00EF168A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Cynthia Fung</w:t>
                      </w:r>
                    </w:p>
                    <w:p w14:paraId="381FEF12" w14:textId="08BE25FC" w:rsidR="00EF168A" w:rsidRDefault="00EF168A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Juraj Polakovic</w:t>
                      </w:r>
                    </w:p>
                    <w:p w14:paraId="01C3DC43" w14:textId="3F5C6959" w:rsidR="00EF168A" w:rsidRPr="00EF168A" w:rsidRDefault="00EF168A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Su Wang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B5AF9" w:rsidRPr="00F67FF4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FDC0D5" wp14:editId="66B4C66B">
                <wp:simplePos x="0" y="0"/>
                <wp:positionH relativeFrom="column">
                  <wp:posOffset>-307975</wp:posOffset>
                </wp:positionH>
                <wp:positionV relativeFrom="paragraph">
                  <wp:posOffset>3083247</wp:posOffset>
                </wp:positionV>
                <wp:extent cx="3198220" cy="0"/>
                <wp:effectExtent l="0" t="19050" r="2159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822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7554A" id="Straight Connector 24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25pt,242.8pt" to="227.6pt,2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" strokecolor="white [3212]" strokeweight="2.25pt"/>
            </w:pict>
          </mc:Fallback>
        </mc:AlternateContent>
      </w:r>
      <w:r w:rsidR="00EF168A" w:rsidRPr="00F67FF4">
        <w:rPr>
          <w:rFonts w:ascii="Century Gothic" w:hAnsi="Century Gothic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CB49A7D" wp14:editId="38E47493">
                <wp:simplePos x="0" y="0"/>
                <wp:positionH relativeFrom="column">
                  <wp:posOffset>-431345</wp:posOffset>
                </wp:positionH>
                <wp:positionV relativeFrom="paragraph">
                  <wp:posOffset>2308178</wp:posOffset>
                </wp:positionV>
                <wp:extent cx="3321050" cy="69596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050" cy="695960"/>
                        </a:xfrm>
                        <a:prstGeom prst="rect">
                          <a:avLst/>
                        </a:prstGeom>
                        <a:noFill/>
                        <a:ln w="5715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B1960" w14:textId="69D05DC5" w:rsidR="00EF168A" w:rsidRPr="00EF168A" w:rsidRDefault="00EF168A" w:rsidP="00EF168A">
                            <w:pPr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</w:pPr>
                            <w:r w:rsidRPr="00EF168A">
                              <w:rPr>
                                <w:rFonts w:ascii="Century Gothic" w:hAnsi="Century Gothic" w:cs="Helvetica"/>
                                <w:sz w:val="32"/>
                                <w:szCs w:val="32"/>
                                <w:lang w:val="en-CA"/>
                              </w:rPr>
                              <w:t>Group Assignment: Big Data Technology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49A7D" id="_x0000_s1030" type="#_x0000_t202" style="position:absolute;margin-left:-33.95pt;margin-top:181.75pt;width:261.5pt;height:54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" filled="f" stroked="f" strokeweight="4.5pt">
                <v:textbox>
                  <w:txbxContent>
                    <w:p w14:paraId="033B1960" w14:textId="69D05DC5" w:rsidR="00EF168A" w:rsidRPr="00EF168A" w:rsidRDefault="00EF168A" w:rsidP="00EF168A">
                      <w:pPr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</w:pPr>
                      <w:r w:rsidRPr="00EF168A">
                        <w:rPr>
                          <w:rFonts w:ascii="Century Gothic" w:hAnsi="Century Gothic" w:cs="Helvetica"/>
                          <w:sz w:val="32"/>
                          <w:szCs w:val="32"/>
                          <w:lang w:val="en-CA"/>
                        </w:rPr>
                        <w:t>Group Assignment: Big Data Technology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22D75" w:rsidRPr="00F67FF4">
        <w:rPr>
          <w:rFonts w:ascii="Century Gothic" w:hAnsi="Century Gothic"/>
          <w:noProof/>
        </w:rPr>
        <w:drawing>
          <wp:anchor distT="0" distB="0" distL="114300" distR="114300" simplePos="0" relativeHeight="251661312" behindDoc="1" locked="1" layoutInCell="1" allowOverlap="1" wp14:anchorId="536B574C" wp14:editId="34288869">
            <wp:simplePos x="0" y="0"/>
            <wp:positionH relativeFrom="column">
              <wp:posOffset>-723900</wp:posOffset>
            </wp:positionH>
            <wp:positionV relativeFrom="page">
              <wp:posOffset>7025005</wp:posOffset>
            </wp:positionV>
            <wp:extent cx="7740000" cy="38700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00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 w:rsidRPr="00F67FF4">
        <w:rPr>
          <w:rFonts w:ascii="Century Gothic" w:hAnsi="Century Gothic"/>
        </w:rPr>
        <w:br w:type="page"/>
      </w:r>
    </w:p>
    <w:sdt>
      <w:sdtPr>
        <w:rPr>
          <w:rFonts w:ascii="Century Gothic" w:hAnsi="Century Gothic"/>
        </w:rPr>
        <w:id w:val="1081416472"/>
        <w:docPartObj>
          <w:docPartGallery w:val="Table of Contents"/>
          <w:docPartUnique/>
        </w:docPartObj>
      </w:sdtPr>
      <w:sdtEndPr>
        <w:rPr>
          <w:rFonts w:eastAsiaTheme="minorEastAsia" w:cs="Times New Roman"/>
          <w:color w:val="auto"/>
          <w:sz w:val="22"/>
          <w:szCs w:val="22"/>
        </w:rPr>
      </w:sdtEndPr>
      <w:sdtContent>
        <w:p w14:paraId="6F8F19D6" w14:textId="7884F869" w:rsidR="00F67FF4" w:rsidRPr="00F67FF4" w:rsidRDefault="00F67FF4">
          <w:pPr>
            <w:pStyle w:val="TOCHeading"/>
            <w:rPr>
              <w:rFonts w:ascii="Century Gothic" w:hAnsi="Century Gothic"/>
              <w:color w:val="161718" w:themeColor="text1"/>
            </w:rPr>
          </w:pPr>
          <w:r w:rsidRPr="00F67FF4">
            <w:rPr>
              <w:rFonts w:ascii="Century Gothic" w:hAnsi="Century Gothic"/>
              <w:color w:val="161718" w:themeColor="text1"/>
            </w:rPr>
            <w:t>Table of Contents</w:t>
          </w:r>
        </w:p>
        <w:p w14:paraId="5FDF1F9A" w14:textId="77777777" w:rsidR="00F67FF4" w:rsidRPr="00F67FF4" w:rsidRDefault="00F67FF4">
          <w:pPr>
            <w:pStyle w:val="TOC1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  <w:b/>
                <w:bCs/>
              </w:rPr>
              <w:id w:val="183865962"/>
              <w:placeholder>
                <w:docPart w:val="2B26E182FBAA4FFAB4E06DC4CE5E9082"/>
              </w:placeholder>
              <w:temporary/>
              <w:showingPlcHdr/>
            </w:sdtPr>
            <w:sdtContent>
              <w:r w:rsidRPr="00F67FF4">
                <w:rPr>
                  <w:rFonts w:ascii="Century Gothic" w:hAnsi="Century Gothic"/>
                  <w:b/>
                  <w:bCs/>
                </w:rPr>
                <w:t>Type chapter title (level 1)</w:t>
              </w:r>
            </w:sdtContent>
          </w:sdt>
          <w:r w:rsidRPr="00F67FF4">
            <w:rPr>
              <w:rFonts w:ascii="Century Gothic" w:hAnsi="Century Gothic"/>
            </w:rPr>
            <w:ptab w:relativeTo="margin" w:alignment="right" w:leader="dot"/>
          </w:r>
          <w:r w:rsidRPr="00F67FF4">
            <w:rPr>
              <w:rFonts w:ascii="Century Gothic" w:hAnsi="Century Gothic"/>
              <w:b/>
              <w:bCs/>
            </w:rPr>
            <w:t>1</w:t>
          </w:r>
        </w:p>
        <w:p w14:paraId="0DCC3057" w14:textId="77777777" w:rsidR="00F67FF4" w:rsidRPr="00F67FF4" w:rsidRDefault="00F67FF4">
          <w:pPr>
            <w:pStyle w:val="TOC2"/>
            <w:ind w:left="216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</w:rPr>
              <w:id w:val="1667506712"/>
              <w:placeholder>
                <w:docPart w:val="ACBD495835704EDC9F7EC2CC2DEC3226"/>
              </w:placeholder>
              <w:temporary/>
              <w:showingPlcHdr/>
            </w:sdtPr>
            <w:sdtContent>
              <w:r w:rsidRPr="00F67FF4">
                <w:rPr>
                  <w:rFonts w:ascii="Century Gothic" w:hAnsi="Century Gothic"/>
                </w:rPr>
                <w:t>Type chapter title (level 2)</w:t>
              </w:r>
            </w:sdtContent>
          </w:sdt>
          <w:r w:rsidRPr="00F67FF4">
            <w:rPr>
              <w:rFonts w:ascii="Century Gothic" w:hAnsi="Century Gothic"/>
            </w:rPr>
            <w:ptab w:relativeTo="margin" w:alignment="right" w:leader="dot"/>
          </w:r>
          <w:r w:rsidRPr="00F67FF4">
            <w:rPr>
              <w:rFonts w:ascii="Century Gothic" w:hAnsi="Century Gothic"/>
            </w:rPr>
            <w:t>2</w:t>
          </w:r>
        </w:p>
        <w:p w14:paraId="6D672177" w14:textId="77777777" w:rsidR="00F67FF4" w:rsidRPr="00F67FF4" w:rsidRDefault="00F67FF4">
          <w:pPr>
            <w:pStyle w:val="TOC3"/>
            <w:ind w:left="446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</w:rPr>
              <w:id w:val="93059032"/>
              <w:placeholder>
                <w:docPart w:val="5F6EE808358D4549A023F5A81170504F"/>
              </w:placeholder>
              <w:temporary/>
              <w:showingPlcHdr/>
            </w:sdtPr>
            <w:sdtContent>
              <w:r w:rsidRPr="00F67FF4">
                <w:rPr>
                  <w:rFonts w:ascii="Century Gothic" w:hAnsi="Century Gothic"/>
                </w:rPr>
                <w:t>Type chapter title (level 3)</w:t>
              </w:r>
            </w:sdtContent>
          </w:sdt>
          <w:r w:rsidRPr="00F67FF4">
            <w:rPr>
              <w:rFonts w:ascii="Century Gothic" w:hAnsi="Century Gothic"/>
            </w:rPr>
            <w:ptab w:relativeTo="margin" w:alignment="right" w:leader="dot"/>
          </w:r>
          <w:r w:rsidRPr="00F67FF4">
            <w:rPr>
              <w:rFonts w:ascii="Century Gothic" w:hAnsi="Century Gothic"/>
            </w:rPr>
            <w:t>3</w:t>
          </w:r>
        </w:p>
        <w:p w14:paraId="287BC459" w14:textId="77777777" w:rsidR="00F67FF4" w:rsidRPr="00F67FF4" w:rsidRDefault="00F67FF4">
          <w:pPr>
            <w:pStyle w:val="TOC1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  <w:b/>
                <w:bCs/>
              </w:rPr>
              <w:id w:val="183865966"/>
              <w:placeholder>
                <w:docPart w:val="2B26E182FBAA4FFAB4E06DC4CE5E9082"/>
              </w:placeholder>
              <w:temporary/>
              <w:showingPlcHdr/>
            </w:sdtPr>
            <w:sdtContent>
              <w:r w:rsidRPr="00F67FF4">
                <w:rPr>
                  <w:rFonts w:ascii="Century Gothic" w:hAnsi="Century Gothic"/>
                  <w:b/>
                  <w:bCs/>
                </w:rPr>
                <w:t>Type chapter title (level 1)</w:t>
              </w:r>
            </w:sdtContent>
          </w:sdt>
          <w:r w:rsidRPr="00F67FF4">
            <w:rPr>
              <w:rFonts w:ascii="Century Gothic" w:hAnsi="Century Gothic"/>
            </w:rPr>
            <w:ptab w:relativeTo="margin" w:alignment="right" w:leader="dot"/>
          </w:r>
          <w:r w:rsidRPr="00F67FF4">
            <w:rPr>
              <w:rFonts w:ascii="Century Gothic" w:hAnsi="Century Gothic"/>
              <w:b/>
              <w:bCs/>
            </w:rPr>
            <w:t>4</w:t>
          </w:r>
        </w:p>
        <w:p w14:paraId="2F285663" w14:textId="77777777" w:rsidR="00F67FF4" w:rsidRPr="00F67FF4" w:rsidRDefault="00F67FF4">
          <w:pPr>
            <w:pStyle w:val="TOC2"/>
            <w:ind w:left="216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</w:rPr>
              <w:id w:val="93059040"/>
              <w:placeholder>
                <w:docPart w:val="ACBD495835704EDC9F7EC2CC2DEC3226"/>
              </w:placeholder>
              <w:temporary/>
              <w:showingPlcHdr/>
            </w:sdtPr>
            <w:sdtContent>
              <w:r w:rsidRPr="00F67FF4">
                <w:rPr>
                  <w:rFonts w:ascii="Century Gothic" w:hAnsi="Century Gothic"/>
                </w:rPr>
                <w:t>Type chapter title (level 2)</w:t>
              </w:r>
            </w:sdtContent>
          </w:sdt>
          <w:r w:rsidRPr="00F67FF4">
            <w:rPr>
              <w:rFonts w:ascii="Century Gothic" w:hAnsi="Century Gothic"/>
            </w:rPr>
            <w:ptab w:relativeTo="margin" w:alignment="right" w:leader="dot"/>
          </w:r>
          <w:r w:rsidRPr="00F67FF4">
            <w:rPr>
              <w:rFonts w:ascii="Century Gothic" w:hAnsi="Century Gothic"/>
            </w:rPr>
            <w:t>5</w:t>
          </w:r>
        </w:p>
        <w:p w14:paraId="3986D574" w14:textId="4BD654ED" w:rsidR="00F67FF4" w:rsidRPr="00F67FF4" w:rsidRDefault="00F67FF4">
          <w:pPr>
            <w:pStyle w:val="TOC3"/>
            <w:ind w:left="446"/>
            <w:rPr>
              <w:rFonts w:ascii="Century Gothic" w:hAnsi="Century Gothic"/>
            </w:rPr>
          </w:pPr>
          <w:sdt>
            <w:sdtPr>
              <w:rPr>
                <w:rFonts w:ascii="Century Gothic" w:hAnsi="Century Gothic"/>
              </w:rPr>
              <w:id w:val="93059044"/>
              <w:placeholder>
                <w:docPart w:val="5F6EE808358D4549A023F5A81170504F"/>
              </w:placeholder>
              <w:temporary/>
              <w:showingPlcHdr/>
            </w:sdtPr>
            <w:sdtContent>
              <w:r w:rsidRPr="00F67FF4">
                <w:rPr>
                  <w:rFonts w:ascii="Century Gothic" w:hAnsi="Century Gothic"/>
                </w:rPr>
                <w:t>Type chapter title (level 3)</w:t>
              </w:r>
            </w:sdtContent>
          </w:sdt>
          <w:r w:rsidRPr="00F67FF4">
            <w:rPr>
              <w:rFonts w:ascii="Century Gothic" w:hAnsi="Century Gothic"/>
            </w:rPr>
            <w:ptab w:relativeTo="margin" w:alignment="right" w:leader="dot"/>
          </w:r>
          <w:r w:rsidRPr="00F67FF4">
            <w:rPr>
              <w:rFonts w:ascii="Century Gothic" w:hAnsi="Century Gothic"/>
            </w:rPr>
            <w:t>6</w:t>
          </w:r>
        </w:p>
      </w:sdtContent>
    </w:sdt>
    <w:p w14:paraId="4036EBCB" w14:textId="16009620" w:rsidR="00F67FF4" w:rsidRPr="00F67FF4" w:rsidRDefault="00F67FF4">
      <w:pPr>
        <w:spacing w:after="200"/>
        <w:rPr>
          <w:rFonts w:ascii="Century Gothic" w:hAnsi="Century Gothic"/>
        </w:rPr>
      </w:pPr>
    </w:p>
    <w:p w14:paraId="2A168186" w14:textId="77777777" w:rsidR="004B7E44" w:rsidRPr="00F67FF4" w:rsidRDefault="004B7E44">
      <w:pPr>
        <w:spacing w:after="200"/>
        <w:rPr>
          <w:rFonts w:ascii="Century Gothic" w:hAnsi="Century Gothic"/>
        </w:rPr>
      </w:pPr>
    </w:p>
    <w:sectPr w:rsidR="004B7E44" w:rsidRPr="00F67FF4" w:rsidSect="004B7E44">
      <w:headerReference w:type="default" r:id="rId10"/>
      <w:footerReference w:type="default" r:id="rId11"/>
      <w:footerReference w:type="first" r:id="rId12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398B5B" w14:textId="77777777" w:rsidR="00E86DB9" w:rsidRDefault="00E86DB9" w:rsidP="004B7E44">
      <w:r>
        <w:separator/>
      </w:r>
    </w:p>
  </w:endnote>
  <w:endnote w:type="continuationSeparator" w:id="0">
    <w:p w14:paraId="0DE110C9" w14:textId="77777777" w:rsidR="00E86DB9" w:rsidRDefault="00E86DB9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F5C0E3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E16318" w14:textId="77777777" w:rsidR="00E86DB9" w:rsidRDefault="00E86DB9" w:rsidP="004B7E44">
      <w:r>
        <w:separator/>
      </w:r>
    </w:p>
  </w:footnote>
  <w:footnote w:type="continuationSeparator" w:id="0">
    <w:p w14:paraId="276FB12F" w14:textId="77777777" w:rsidR="00E86DB9" w:rsidRDefault="00E86DB9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4726A072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90D1D37" w14:textId="16B7EE4B" w:rsidR="004B7E44" w:rsidRDefault="004B7E44" w:rsidP="004B7E44">
          <w:pPr>
            <w:pStyle w:val="Header"/>
          </w:pP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D75"/>
    <w:rsid w:val="00293B83"/>
    <w:rsid w:val="00443756"/>
    <w:rsid w:val="004B7E44"/>
    <w:rsid w:val="004D5252"/>
    <w:rsid w:val="004F2B86"/>
    <w:rsid w:val="0056719D"/>
    <w:rsid w:val="005A718F"/>
    <w:rsid w:val="006A3CE7"/>
    <w:rsid w:val="006D3E99"/>
    <w:rsid w:val="007516CF"/>
    <w:rsid w:val="00822D75"/>
    <w:rsid w:val="008B33BC"/>
    <w:rsid w:val="009120E9"/>
    <w:rsid w:val="00945900"/>
    <w:rsid w:val="009C396C"/>
    <w:rsid w:val="00B572B4"/>
    <w:rsid w:val="00DB26A7"/>
    <w:rsid w:val="00DB5AF9"/>
    <w:rsid w:val="00E76CAD"/>
    <w:rsid w:val="00E86DB9"/>
    <w:rsid w:val="00E94B5F"/>
    <w:rsid w:val="00EF168A"/>
    <w:rsid w:val="00F67FF4"/>
    <w:rsid w:val="00FE7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866E1D"/>
  <w15:chartTrackingRefBased/>
  <w15:docId w15:val="{48F56894-FD17-4894-89D1-325F544E4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443756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F67FF4"/>
    <w:pPr>
      <w:spacing w:after="100" w:line="259" w:lineRule="auto"/>
      <w:ind w:left="220"/>
    </w:pPr>
    <w:rPr>
      <w:rFonts w:cs="Times New Roman"/>
      <w:color w:val="auto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F67FF4"/>
    <w:pPr>
      <w:spacing w:after="100" w:line="259" w:lineRule="auto"/>
    </w:pPr>
    <w:rPr>
      <w:rFonts w:cs="Times New Roman"/>
      <w:color w:val="auto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F67FF4"/>
    <w:pPr>
      <w:spacing w:after="100" w:line="259" w:lineRule="auto"/>
      <w:ind w:left="440"/>
    </w:pPr>
    <w:rPr>
      <w:rFonts w:cs="Times New Roman"/>
      <w:color w:val="auto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39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fung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B26E182FBAA4FFAB4E06DC4CE5E9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AC4DB2-0897-4A93-8F0F-B51F20EC3F98}"/>
      </w:docPartPr>
      <w:docPartBody>
        <w:p w:rsidR="00000000" w:rsidRDefault="00E44F7D" w:rsidP="00E44F7D">
          <w:pPr>
            <w:pStyle w:val="2B26E182FBAA4FFAB4E06DC4CE5E9082"/>
          </w:pPr>
          <w:r>
            <w:t>Type chapter title (level 1)</w:t>
          </w:r>
        </w:p>
      </w:docPartBody>
    </w:docPart>
    <w:docPart>
      <w:docPartPr>
        <w:name w:val="ACBD495835704EDC9F7EC2CC2DEC32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30435B-2938-4B48-9689-F28E3BD6076C}"/>
      </w:docPartPr>
      <w:docPartBody>
        <w:p w:rsidR="00000000" w:rsidRDefault="00E44F7D" w:rsidP="00E44F7D">
          <w:pPr>
            <w:pStyle w:val="ACBD495835704EDC9F7EC2CC2DEC3226"/>
          </w:pPr>
          <w:r>
            <w:t>Type chapter title (level 2)</w:t>
          </w:r>
        </w:p>
      </w:docPartBody>
    </w:docPart>
    <w:docPart>
      <w:docPartPr>
        <w:name w:val="5F6EE808358D4549A023F5A8117050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460F58-86A6-4D40-98EC-993A46070371}"/>
      </w:docPartPr>
      <w:docPartBody>
        <w:p w:rsidR="00000000" w:rsidRDefault="00E44F7D" w:rsidP="00E44F7D">
          <w:pPr>
            <w:pStyle w:val="5F6EE808358D4549A023F5A81170504F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F7D"/>
    <w:rsid w:val="009B2548"/>
    <w:rsid w:val="00E44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089BF17845049BCB7523D59A403E83E">
    <w:name w:val="9089BF17845049BCB7523D59A403E83E"/>
  </w:style>
  <w:style w:type="paragraph" w:customStyle="1" w:styleId="26ABE5893C6C47169054A4CE91207A97">
    <w:name w:val="26ABE5893C6C47169054A4CE91207A97"/>
  </w:style>
  <w:style w:type="paragraph" w:customStyle="1" w:styleId="789CA060BD56468FBAC6C3E8AF320AA3">
    <w:name w:val="789CA060BD56468FBAC6C3E8AF320AA3"/>
  </w:style>
  <w:style w:type="paragraph" w:customStyle="1" w:styleId="638ACD8CA08F4DE6B235933591CDB988">
    <w:name w:val="638ACD8CA08F4DE6B235933591CDB988"/>
  </w:style>
  <w:style w:type="paragraph" w:customStyle="1" w:styleId="A57B42DB1CDD4C02956A5DB36968BBE6">
    <w:name w:val="A57B42DB1CDD4C02956A5DB36968BBE6"/>
  </w:style>
  <w:style w:type="paragraph" w:customStyle="1" w:styleId="2182C088C7EF4BD1BD3D9ECDF30F1047">
    <w:name w:val="2182C088C7EF4BD1BD3D9ECDF30F1047"/>
  </w:style>
  <w:style w:type="paragraph" w:customStyle="1" w:styleId="2B26E182FBAA4FFAB4E06DC4CE5E9082">
    <w:name w:val="2B26E182FBAA4FFAB4E06DC4CE5E9082"/>
    <w:rsid w:val="00E44F7D"/>
  </w:style>
  <w:style w:type="paragraph" w:customStyle="1" w:styleId="ACBD495835704EDC9F7EC2CC2DEC3226">
    <w:name w:val="ACBD495835704EDC9F7EC2CC2DEC3226"/>
    <w:rsid w:val="00E44F7D"/>
  </w:style>
  <w:style w:type="paragraph" w:customStyle="1" w:styleId="5F6EE808358D4549A023F5A81170504F">
    <w:name w:val="5F6EE808358D4549A023F5A81170504F"/>
    <w:rsid w:val="00E44F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1F770215-98CF-48AB-969E-B7071E2634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design).dotx</Template>
  <TotalTime>69</TotalTime>
  <Pages>2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cfung</dc:creator>
  <cp:keywords/>
  <dc:description/>
  <cp:lastModifiedBy>C F</cp:lastModifiedBy>
  <cp:revision>3</cp:revision>
  <dcterms:created xsi:type="dcterms:W3CDTF">2021-04-03T15:22:00Z</dcterms:created>
  <dcterms:modified xsi:type="dcterms:W3CDTF">2021-04-03T16:34:00Z</dcterms:modified>
</cp:coreProperties>
</file>